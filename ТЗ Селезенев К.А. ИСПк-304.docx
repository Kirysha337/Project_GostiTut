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184D64" w14:paraId="6C5372CF" w14:textId="77777777" w:rsidTr="00C12E73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24A273" w14:textId="77777777" w:rsidR="00184D64" w:rsidRPr="00ED7A3E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r w:rsidRPr="00ED7A3E">
              <w:rPr>
                <w:rStyle w:val="normaltextrun"/>
                <w:rFonts w:eastAsiaTheme="majorEastAsia"/>
                <w:color w:val="FFFFFF" w:themeColor="background1"/>
              </w:rPr>
              <w:t>СОГЛАСОВАНО</w:t>
            </w:r>
            <w:r w:rsidRPr="00ED7A3E">
              <w:rPr>
                <w:rStyle w:val="eop"/>
                <w:rFonts w:eastAsiaTheme="majorEastAsia"/>
                <w:color w:val="FFFFFF" w:themeColor="background1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78DDC5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E0D4E1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rPr>
                <w:rStyle w:val="normaltextrun"/>
                <w:rFonts w:eastAsiaTheme="majorEastAsia"/>
              </w:rPr>
              <w:t>УТВЕРЖДАЮ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184D64" w:rsidRPr="00272504" w14:paraId="29DB9BEF" w14:textId="77777777" w:rsidTr="00C12E73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685C72" w14:textId="77777777" w:rsidR="00184D64" w:rsidRPr="00ED7A3E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r w:rsidRPr="00ED7A3E">
              <w:rPr>
                <w:rStyle w:val="normaltextrun"/>
                <w:rFonts w:eastAsiaTheme="majorEastAsia"/>
                <w:color w:val="FFFFFF" w:themeColor="background1"/>
              </w:rPr>
              <w:t>Преподаватель по МДК 06.02</w:t>
            </w:r>
            <w:r w:rsidRPr="00ED7A3E">
              <w:rPr>
                <w:rStyle w:val="eop"/>
                <w:rFonts w:eastAsiaTheme="majorEastAsia"/>
                <w:color w:val="FFFFFF" w:themeColor="background1"/>
              </w:rPr>
              <w:t> </w:t>
            </w:r>
          </w:p>
          <w:p w14:paraId="36AF54F6" w14:textId="77777777" w:rsidR="00184D64" w:rsidRPr="00ED7A3E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r w:rsidRPr="00ED7A3E">
              <w:rPr>
                <w:rStyle w:val="normaltextrun"/>
                <w:rFonts w:eastAsiaTheme="majorEastAsia"/>
                <w:color w:val="FFFFFF" w:themeColor="background1"/>
              </w:rPr>
              <w:t>_________Самоделкин П. А.</w:t>
            </w:r>
            <w:r w:rsidRPr="00ED7A3E">
              <w:rPr>
                <w:rStyle w:val="eop"/>
                <w:rFonts w:eastAsiaTheme="majorEastAsia"/>
                <w:color w:val="FFFFFF" w:themeColor="background1"/>
              </w:rPr>
              <w:t> </w:t>
            </w:r>
          </w:p>
          <w:p w14:paraId="7F5B2925" w14:textId="77777777" w:rsidR="00184D64" w:rsidRPr="00ED7A3E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r w:rsidRPr="00ED7A3E">
              <w:rPr>
                <w:rStyle w:val="normaltextrun"/>
                <w:rFonts w:eastAsiaTheme="majorEastAsia"/>
                <w:color w:val="FFFFFF" w:themeColor="background1"/>
              </w:rPr>
              <w:t>«____» _____________ 2025 г.</w:t>
            </w:r>
            <w:r w:rsidRPr="00ED7A3E">
              <w:rPr>
                <w:rStyle w:val="eop"/>
                <w:rFonts w:eastAsiaTheme="majorEastAsia"/>
                <w:color w:val="FFFFFF" w:themeColor="background1"/>
              </w:rPr>
              <w:t> </w:t>
            </w:r>
          </w:p>
          <w:p w14:paraId="67467117" w14:textId="77777777" w:rsidR="00184D64" w:rsidRPr="00ED7A3E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  <w:r w:rsidRPr="00ED7A3E">
              <w:rPr>
                <w:rStyle w:val="normaltextrun"/>
                <w:rFonts w:eastAsiaTheme="majorEastAsia"/>
                <w:color w:val="FFFFFF" w:themeColor="background1"/>
                <w:sz w:val="16"/>
                <w:szCs w:val="16"/>
              </w:rPr>
              <w:t>М.П.</w:t>
            </w:r>
            <w:r w:rsidRPr="00ED7A3E">
              <w:rPr>
                <w:rStyle w:val="eop"/>
                <w:rFonts w:eastAsiaTheme="majorEastAsia"/>
                <w:color w:val="FFFFFF" w:themeColor="background1"/>
                <w:sz w:val="16"/>
                <w:szCs w:val="16"/>
              </w:rPr>
              <w:t> 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6D7AEA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112AA4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rPr>
                <w:rStyle w:val="normaltextrun"/>
                <w:rFonts w:eastAsiaTheme="majorEastAsia"/>
              </w:rPr>
              <w:t>Руководитель образовательной программы 09.02.07</w:t>
            </w:r>
            <w:r>
              <w:rPr>
                <w:rStyle w:val="eop"/>
                <w:rFonts w:eastAsiaTheme="majorEastAsia"/>
              </w:rPr>
              <w:t> </w:t>
            </w:r>
          </w:p>
          <w:p w14:paraId="789DA1ED" w14:textId="6462B9CE" w:rsidR="00184D64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rPr>
                <w:rStyle w:val="normaltextrun"/>
                <w:rFonts w:eastAsiaTheme="majorEastAsia"/>
              </w:rPr>
              <w:t>______________Чистяков Г. А.</w:t>
            </w:r>
            <w:r>
              <w:rPr>
                <w:rStyle w:val="eop"/>
                <w:rFonts w:eastAsiaTheme="majorEastAsia"/>
              </w:rPr>
              <w:t> </w:t>
            </w:r>
          </w:p>
          <w:p w14:paraId="525A04D2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rPr>
                <w:rStyle w:val="normaltextrun"/>
                <w:rFonts w:eastAsiaTheme="majorEastAsia"/>
              </w:rPr>
              <w:t>«____» _____________ 2025г.</w:t>
            </w:r>
            <w:r>
              <w:rPr>
                <w:rStyle w:val="eop"/>
                <w:rFonts w:eastAsiaTheme="majorEastAsia"/>
              </w:rPr>
              <w:t> </w:t>
            </w:r>
          </w:p>
          <w:p w14:paraId="6277D2B7" w14:textId="77777777" w:rsidR="00184D64" w:rsidRDefault="00184D64" w:rsidP="00C12E73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rPr>
                <w:rStyle w:val="normaltextrun"/>
                <w:rFonts w:eastAsiaTheme="majorEastAsia"/>
                <w:sz w:val="16"/>
                <w:szCs w:val="16"/>
              </w:rPr>
              <w:t>М.П.</w:t>
            </w:r>
            <w:r>
              <w:rPr>
                <w:rStyle w:val="eop"/>
                <w:rFonts w:eastAsiaTheme="majorEastAsia"/>
                <w:sz w:val="16"/>
                <w:szCs w:val="16"/>
              </w:rPr>
              <w:t> </w:t>
            </w:r>
          </w:p>
        </w:tc>
      </w:tr>
    </w:tbl>
    <w:p w14:paraId="6E3A0D34" w14:textId="77777777" w:rsidR="00E90047" w:rsidRDefault="00E90047" w:rsidP="00184D64">
      <w:pPr>
        <w:pStyle w:val="vguxTitleDocName"/>
        <w:ind w:right="849"/>
        <w:rPr>
          <w:lang w:val="ru-RU"/>
        </w:rPr>
      </w:pPr>
    </w:p>
    <w:p w14:paraId="68F9F76A" w14:textId="1814BA41" w:rsidR="00184D64" w:rsidRPr="00646136" w:rsidRDefault="00184D64" w:rsidP="00184D64">
      <w:pPr>
        <w:pStyle w:val="vguxTitleDocName"/>
        <w:ind w:right="849"/>
      </w:pPr>
      <w:r>
        <w:rPr>
          <w:lang w:val="ru-RU"/>
        </w:rPr>
        <w:t>ТЕХНИЧЕСКОЕ ЗАДАНИЕ</w:t>
      </w:r>
    </w:p>
    <w:p w14:paraId="5895844F" w14:textId="7EA6884B" w:rsidR="00184D64" w:rsidRPr="00305DF5" w:rsidRDefault="00184D64" w:rsidP="00184D64">
      <w:pPr>
        <w:ind w:right="849" w:firstLine="0"/>
        <w:jc w:val="center"/>
      </w:pPr>
      <w:r w:rsidRPr="00646136">
        <w:t xml:space="preserve">на </w:t>
      </w:r>
      <w:r w:rsidR="00305DF5">
        <w:t>разработку</w:t>
      </w:r>
    </w:p>
    <w:p w14:paraId="7B01ACA1" w14:textId="0675B467" w:rsidR="00184D64" w:rsidRPr="000B3E41" w:rsidRDefault="00184D64" w:rsidP="00184D64">
      <w:pPr>
        <w:ind w:right="849" w:firstLine="0"/>
        <w:jc w:val="center"/>
      </w:pPr>
      <w:r w:rsidRPr="000B3E41">
        <w:t xml:space="preserve">информационной системы для </w:t>
      </w:r>
      <w:r>
        <w:t>гостиницы</w:t>
      </w:r>
    </w:p>
    <w:p w14:paraId="0A4885D7" w14:textId="77777777" w:rsidR="00184D64" w:rsidRPr="00646136" w:rsidRDefault="00184D64" w:rsidP="00184D64">
      <w:pPr>
        <w:ind w:right="849" w:firstLine="0"/>
      </w:pPr>
    </w:p>
    <w:p w14:paraId="1B434B92" w14:textId="77777777" w:rsidR="00184D64" w:rsidRPr="00646136" w:rsidRDefault="00184D64" w:rsidP="00184D64">
      <w:pPr>
        <w:ind w:right="849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026"/>
        <w:gridCol w:w="4325"/>
      </w:tblGrid>
      <w:tr w:rsidR="00184D64" w14:paraId="7263D902" w14:textId="77777777" w:rsidTr="00C12E73">
        <w:tc>
          <w:tcPr>
            <w:tcW w:w="4821" w:type="dxa"/>
          </w:tcPr>
          <w:p w14:paraId="7FB6D7EF" w14:textId="77777777" w:rsidR="00184D64" w:rsidRPr="00646136" w:rsidRDefault="00184D64" w:rsidP="00C12E73">
            <w:pPr>
              <w:ind w:right="849" w:firstLine="0"/>
            </w:pPr>
            <w:r w:rsidRPr="00646136">
              <w:t>СОГЛАСОВАНО</w:t>
            </w:r>
          </w:p>
        </w:tc>
        <w:tc>
          <w:tcPr>
            <w:tcW w:w="1026" w:type="dxa"/>
          </w:tcPr>
          <w:p w14:paraId="2486D8FF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643F7B23" w14:textId="77777777" w:rsidR="00184D64" w:rsidRPr="00646136" w:rsidRDefault="00184D64" w:rsidP="00C12E73">
            <w:pPr>
              <w:ind w:right="849" w:firstLine="0"/>
            </w:pPr>
            <w:r w:rsidRPr="00646136">
              <w:t>СОГЛАСОВАНО</w:t>
            </w:r>
          </w:p>
        </w:tc>
      </w:tr>
      <w:tr w:rsidR="00184D64" w14:paraId="49DB4A12" w14:textId="77777777" w:rsidTr="00C12E73">
        <w:trPr>
          <w:trHeight w:val="1713"/>
        </w:trPr>
        <w:tc>
          <w:tcPr>
            <w:tcW w:w="4821" w:type="dxa"/>
            <w:hideMark/>
          </w:tcPr>
          <w:p w14:paraId="7B89261F" w14:textId="77777777" w:rsidR="00184D64" w:rsidRPr="00646136" w:rsidRDefault="00184D64" w:rsidP="00C12E73">
            <w:pPr>
              <w:ind w:right="849" w:firstLine="0"/>
            </w:pPr>
            <w:r>
              <w:t xml:space="preserve">Колледж </w:t>
            </w:r>
            <w:proofErr w:type="spellStart"/>
            <w:r>
              <w:t>ВятГУ</w:t>
            </w:r>
            <w:proofErr w:type="spellEnd"/>
          </w:p>
          <w:p w14:paraId="578871F7" w14:textId="6FCAD915" w:rsidR="00184D64" w:rsidRPr="00646136" w:rsidRDefault="00184D64" w:rsidP="00C12E73">
            <w:pPr>
              <w:ind w:right="849"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>
              <w:t>Селезенев</w:t>
            </w:r>
            <w:proofErr w:type="spellEnd"/>
            <w:r>
              <w:t xml:space="preserve"> К. А.</w:t>
            </w:r>
          </w:p>
          <w:p w14:paraId="2888F091" w14:textId="77777777" w:rsidR="00184D64" w:rsidRPr="00646136" w:rsidRDefault="00184D64" w:rsidP="00C12E73">
            <w:pPr>
              <w:ind w:right="849" w:firstLine="0"/>
            </w:pPr>
            <w:r>
              <w:t>«____» _____________ 2025</w:t>
            </w:r>
            <w:r w:rsidRPr="00646136">
              <w:t> г.</w:t>
            </w:r>
          </w:p>
          <w:p w14:paraId="2881AA5E" w14:textId="77777777" w:rsidR="00184D64" w:rsidRPr="00646136" w:rsidRDefault="00184D64" w:rsidP="00C12E73">
            <w:pPr>
              <w:ind w:right="849" w:firstLine="0"/>
            </w:pPr>
            <w:r w:rsidRPr="00F25908">
              <w:rPr>
                <w:sz w:val="16"/>
                <w:szCs w:val="14"/>
              </w:rPr>
              <w:t>М.П.</w:t>
            </w:r>
          </w:p>
        </w:tc>
        <w:tc>
          <w:tcPr>
            <w:tcW w:w="1026" w:type="dxa"/>
          </w:tcPr>
          <w:p w14:paraId="11719AC3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14:paraId="4E4AF0AC" w14:textId="77777777" w:rsidR="00184D64" w:rsidRPr="00646136" w:rsidRDefault="00184D64" w:rsidP="00C12E73">
            <w:pPr>
              <w:ind w:right="849" w:firstLine="0"/>
            </w:pPr>
            <w:r>
              <w:t>Преподаватель по МДК 05.01</w:t>
            </w:r>
          </w:p>
          <w:p w14:paraId="2BFFDB6A" w14:textId="347C216E" w:rsidR="00184D64" w:rsidRPr="00646136" w:rsidRDefault="00184D64" w:rsidP="00C12E73">
            <w:pPr>
              <w:ind w:right="849" w:firstLine="0"/>
            </w:pPr>
            <w:r w:rsidRPr="00646136">
              <w:t>____________</w:t>
            </w:r>
            <w:r>
              <w:t>Самоделкин П. А</w:t>
            </w:r>
            <w:r w:rsidR="00E90047">
              <w:t>.</w:t>
            </w:r>
          </w:p>
          <w:p w14:paraId="11913EB0" w14:textId="77777777" w:rsidR="00184D64" w:rsidRDefault="00184D64" w:rsidP="00C12E73">
            <w:pPr>
              <w:ind w:right="849" w:firstLine="0"/>
            </w:pPr>
            <w:r w:rsidRPr="00646136">
              <w:t>«____» _____</w:t>
            </w:r>
            <w:r>
              <w:t>________ 2025</w:t>
            </w:r>
            <w:r w:rsidRPr="00646136">
              <w:t> г.</w:t>
            </w:r>
          </w:p>
          <w:p w14:paraId="0C1E9CDD" w14:textId="77777777" w:rsidR="00184D64" w:rsidRDefault="00184D64" w:rsidP="00C12E73">
            <w:pPr>
              <w:ind w:right="849" w:firstLine="0"/>
            </w:pPr>
          </w:p>
          <w:p w14:paraId="0D74833C" w14:textId="77777777" w:rsidR="00184D64" w:rsidRPr="00D37FCB" w:rsidRDefault="00184D64" w:rsidP="00C12E73">
            <w:pPr>
              <w:ind w:right="849" w:firstLine="0"/>
            </w:pPr>
          </w:p>
        </w:tc>
      </w:tr>
      <w:tr w:rsidR="00184D64" w14:paraId="01458A94" w14:textId="77777777" w:rsidTr="00C12E73">
        <w:trPr>
          <w:trHeight w:val="419"/>
        </w:trPr>
        <w:tc>
          <w:tcPr>
            <w:tcW w:w="4821" w:type="dxa"/>
          </w:tcPr>
          <w:p w14:paraId="7CB573FF" w14:textId="77777777" w:rsidR="00184D64" w:rsidRPr="00D31A36" w:rsidRDefault="00184D64" w:rsidP="00C12E73">
            <w:pPr>
              <w:ind w:right="849" w:firstLine="0"/>
            </w:pPr>
          </w:p>
        </w:tc>
        <w:tc>
          <w:tcPr>
            <w:tcW w:w="1026" w:type="dxa"/>
          </w:tcPr>
          <w:p w14:paraId="582FE736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40C5D9E9" w14:textId="77777777" w:rsidR="00184D64" w:rsidRPr="00D31A36" w:rsidRDefault="00184D64" w:rsidP="00C12E73">
            <w:pPr>
              <w:ind w:right="849" w:firstLine="0"/>
            </w:pPr>
            <w:r w:rsidRPr="00646136">
              <w:t>СОГЛАСОВАНО</w:t>
            </w:r>
          </w:p>
        </w:tc>
      </w:tr>
      <w:tr w:rsidR="00184D64" w14:paraId="1AD35EA3" w14:textId="77777777" w:rsidTr="00C12E73">
        <w:trPr>
          <w:trHeight w:val="1713"/>
        </w:trPr>
        <w:tc>
          <w:tcPr>
            <w:tcW w:w="4821" w:type="dxa"/>
          </w:tcPr>
          <w:p w14:paraId="63E1F574" w14:textId="77777777" w:rsidR="00184D64" w:rsidRPr="00D31A36" w:rsidRDefault="00184D64" w:rsidP="00C12E73">
            <w:pPr>
              <w:ind w:right="849" w:firstLine="0"/>
            </w:pPr>
          </w:p>
        </w:tc>
        <w:tc>
          <w:tcPr>
            <w:tcW w:w="1026" w:type="dxa"/>
          </w:tcPr>
          <w:p w14:paraId="6E924AFD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7D53CE22" w14:textId="77777777" w:rsidR="00184D64" w:rsidRPr="00646136" w:rsidRDefault="00184D64" w:rsidP="00C12E73">
            <w:pPr>
              <w:ind w:right="849" w:firstLine="0"/>
            </w:pPr>
            <w:r>
              <w:t xml:space="preserve">Преподаватель по МДК 06.02 </w:t>
            </w:r>
          </w:p>
          <w:p w14:paraId="1317E2DE" w14:textId="77777777" w:rsidR="00184D64" w:rsidRPr="00646136" w:rsidRDefault="00184D64" w:rsidP="00C12E73">
            <w:pPr>
              <w:ind w:right="849" w:firstLine="0"/>
            </w:pPr>
            <w:r w:rsidRPr="00646136">
              <w:t>___________</w:t>
            </w:r>
            <w:r>
              <w:t>Самоделкин П. А.</w:t>
            </w:r>
          </w:p>
          <w:p w14:paraId="16672383" w14:textId="77777777" w:rsidR="00184D64" w:rsidRDefault="00184D64" w:rsidP="00C12E73">
            <w:pPr>
              <w:ind w:right="849" w:firstLine="0"/>
            </w:pPr>
            <w:r w:rsidRPr="00646136">
              <w:t>«____» _____</w:t>
            </w:r>
            <w:r>
              <w:t>________ 2025</w:t>
            </w:r>
            <w:r w:rsidRPr="00646136">
              <w:t> г.</w:t>
            </w:r>
          </w:p>
          <w:p w14:paraId="0DCA094C" w14:textId="77777777" w:rsidR="00184D64" w:rsidRPr="00D31A36" w:rsidRDefault="00184D64" w:rsidP="00C12E73">
            <w:pPr>
              <w:ind w:right="849" w:firstLine="0"/>
            </w:pPr>
          </w:p>
        </w:tc>
      </w:tr>
    </w:tbl>
    <w:p w14:paraId="39E24545" w14:textId="77777777" w:rsidR="00184D64" w:rsidRDefault="00184D64" w:rsidP="00184D64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026"/>
        <w:gridCol w:w="4325"/>
      </w:tblGrid>
      <w:tr w:rsidR="00184D64" w:rsidRPr="00D31A36" w14:paraId="35314031" w14:textId="77777777" w:rsidTr="00C12E73">
        <w:trPr>
          <w:trHeight w:val="419"/>
        </w:trPr>
        <w:tc>
          <w:tcPr>
            <w:tcW w:w="4821" w:type="dxa"/>
          </w:tcPr>
          <w:p w14:paraId="3888286E" w14:textId="77777777" w:rsidR="00184D64" w:rsidRPr="00D31A36" w:rsidRDefault="00184D64" w:rsidP="00C12E73">
            <w:pPr>
              <w:ind w:right="849" w:firstLine="0"/>
            </w:pPr>
          </w:p>
        </w:tc>
        <w:tc>
          <w:tcPr>
            <w:tcW w:w="1026" w:type="dxa"/>
          </w:tcPr>
          <w:p w14:paraId="5A83DEEC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100BF135" w14:textId="77777777" w:rsidR="00184D64" w:rsidRPr="00D31A36" w:rsidRDefault="00184D64" w:rsidP="00C12E73">
            <w:pPr>
              <w:ind w:right="849" w:firstLine="0"/>
            </w:pPr>
            <w:r w:rsidRPr="00646136">
              <w:t>СОГЛАСОВАНО</w:t>
            </w:r>
          </w:p>
        </w:tc>
      </w:tr>
      <w:tr w:rsidR="00184D64" w:rsidRPr="00D31A36" w14:paraId="1F437C0E" w14:textId="77777777" w:rsidTr="00C12E73">
        <w:trPr>
          <w:trHeight w:val="1713"/>
        </w:trPr>
        <w:tc>
          <w:tcPr>
            <w:tcW w:w="4821" w:type="dxa"/>
          </w:tcPr>
          <w:p w14:paraId="3D786BA5" w14:textId="77777777" w:rsidR="00184D64" w:rsidRPr="00D31A36" w:rsidRDefault="00184D64" w:rsidP="00C12E73">
            <w:pPr>
              <w:ind w:right="849" w:firstLine="0"/>
            </w:pPr>
          </w:p>
        </w:tc>
        <w:tc>
          <w:tcPr>
            <w:tcW w:w="1026" w:type="dxa"/>
          </w:tcPr>
          <w:p w14:paraId="4FC67C98" w14:textId="77777777" w:rsidR="00184D64" w:rsidRPr="00646136" w:rsidRDefault="00184D64" w:rsidP="00C12E73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0CA6C364" w14:textId="77777777" w:rsidR="00184D64" w:rsidRPr="00646136" w:rsidRDefault="00184D64" w:rsidP="00C12E73">
            <w:pPr>
              <w:ind w:right="849" w:firstLine="0"/>
            </w:pPr>
            <w:r>
              <w:t>Преподаватель по проектированию баз данных</w:t>
            </w:r>
          </w:p>
          <w:p w14:paraId="74A28394" w14:textId="77777777" w:rsidR="00184D64" w:rsidRPr="00646136" w:rsidRDefault="00184D64" w:rsidP="00C12E73">
            <w:pPr>
              <w:ind w:right="849" w:firstLine="0"/>
            </w:pPr>
            <w:r w:rsidRPr="00646136">
              <w:t>_____________</w:t>
            </w:r>
            <w:r>
              <w:t>Крутиков А. К.</w:t>
            </w:r>
          </w:p>
          <w:p w14:paraId="199EC412" w14:textId="77777777" w:rsidR="00184D64" w:rsidRDefault="00184D64" w:rsidP="00C12E73">
            <w:pPr>
              <w:ind w:right="849" w:firstLine="0"/>
            </w:pPr>
            <w:r w:rsidRPr="00646136">
              <w:t>«____» _____</w:t>
            </w:r>
            <w:r>
              <w:t>________ 2025</w:t>
            </w:r>
            <w:r w:rsidRPr="00646136">
              <w:t> г.</w:t>
            </w:r>
          </w:p>
          <w:p w14:paraId="7AD4B164" w14:textId="77777777" w:rsidR="00184D64" w:rsidRDefault="00184D64" w:rsidP="00C12E73">
            <w:pPr>
              <w:ind w:right="849" w:firstLine="0"/>
            </w:pPr>
          </w:p>
          <w:p w14:paraId="4CA634C6" w14:textId="77777777" w:rsidR="00184D64" w:rsidRPr="00D31A36" w:rsidRDefault="00184D64" w:rsidP="00C12E73">
            <w:pPr>
              <w:ind w:right="849" w:firstLine="0"/>
            </w:pPr>
          </w:p>
        </w:tc>
      </w:tr>
    </w:tbl>
    <w:p w14:paraId="15D082F6" w14:textId="7AA14032" w:rsidR="00990EAC" w:rsidRPr="00B37AFD" w:rsidRDefault="00184D64" w:rsidP="00184D64">
      <w:pPr>
        <w:ind w:right="849" w:firstLine="0"/>
        <w:jc w:val="center"/>
        <w:rPr>
          <w:rFonts w:cs="Times New Roman"/>
        </w:rPr>
        <w:sectPr w:rsidR="00990EAC" w:rsidRPr="00B37AFD" w:rsidSect="00D53DAD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cols w:space="720"/>
          <w:titlePg/>
        </w:sectPr>
      </w:pPr>
      <w:r>
        <w:t>2025</w:t>
      </w:r>
    </w:p>
    <w:p w14:paraId="7B3CC18C" w14:textId="1BCDB04B" w:rsidR="00990EAC" w:rsidRPr="00B37AFD" w:rsidRDefault="00990EAC" w:rsidP="00A6518F">
      <w:pPr>
        <w:pStyle w:val="vguCContentName"/>
        <w:rPr>
          <w:rFonts w:cs="Times New Roman"/>
        </w:rPr>
      </w:pPr>
      <w:r w:rsidRPr="00B37AFD">
        <w:rPr>
          <w:rFonts w:cs="Times New Roman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7AFD" w:rsidRDefault="00442256">
          <w:pPr>
            <w:pStyle w:val="afb"/>
            <w:rPr>
              <w:rFonts w:ascii="Times New Roman" w:hAnsi="Times New Roman" w:cs="Times New Roman"/>
            </w:rPr>
          </w:pPr>
        </w:p>
        <w:p w14:paraId="10B4680D" w14:textId="619B2417" w:rsidR="000857EA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r w:rsidRPr="00B37AFD">
            <w:fldChar w:fldCharType="begin"/>
          </w:r>
          <w:r w:rsidRPr="00B37AFD">
            <w:instrText xml:space="preserve"> TOC \o "1-3" \h \z \u </w:instrText>
          </w:r>
          <w:r w:rsidRPr="00B37AFD">
            <w:fldChar w:fldCharType="separate"/>
          </w:r>
          <w:hyperlink w:anchor="_Toc211939827" w:history="1">
            <w:r w:rsidR="000857EA" w:rsidRPr="00D16AE1">
              <w:rPr>
                <w:rStyle w:val="a6"/>
              </w:rPr>
              <w:t>Введение</w:t>
            </w:r>
            <w:r w:rsidR="000857EA">
              <w:rPr>
                <w:webHidden/>
              </w:rPr>
              <w:tab/>
            </w:r>
            <w:r w:rsidR="000857EA">
              <w:rPr>
                <w:webHidden/>
              </w:rPr>
              <w:fldChar w:fldCharType="begin"/>
            </w:r>
            <w:r w:rsidR="000857EA">
              <w:rPr>
                <w:webHidden/>
              </w:rPr>
              <w:instrText xml:space="preserve"> PAGEREF _Toc211939827 \h </w:instrText>
            </w:r>
            <w:r w:rsidR="000857EA">
              <w:rPr>
                <w:webHidden/>
              </w:rPr>
            </w:r>
            <w:r w:rsidR="000857EA"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2</w:t>
            </w:r>
            <w:r w:rsidR="000857EA">
              <w:rPr>
                <w:webHidden/>
              </w:rPr>
              <w:fldChar w:fldCharType="end"/>
            </w:r>
          </w:hyperlink>
        </w:p>
        <w:p w14:paraId="740868A7" w14:textId="6700E96D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28" w:history="1">
            <w:r w:rsidRPr="00D16AE1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1A3B5C6" w14:textId="2CE938CD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29" w:history="1">
            <w:r w:rsidRPr="00D16AE1">
              <w:rPr>
                <w:rStyle w:val="a6"/>
                <w:lang w:val="en-AU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811E03" w14:textId="276D5A82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0" w:history="1">
            <w:r w:rsidRPr="00D16AE1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690B97" w14:textId="16EB1DAC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1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EE9586" w14:textId="65C53649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2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7EB3C53" w14:textId="47CEE7CE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3" w:history="1">
            <w:r w:rsidRPr="00D16AE1">
              <w:rPr>
                <w:rStyle w:val="a6"/>
                <w:lang w:val="en-A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7625BA" w14:textId="7431402E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4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D9227CA" w14:textId="37F14796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5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0D3458" w14:textId="3B657B82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6" w:history="1">
            <w:r w:rsidRPr="00D16AE1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49DE425" w14:textId="176720A6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7" w:history="1">
            <w:r w:rsidRPr="00D16AE1">
              <w:rPr>
                <w:rStyle w:val="a6"/>
                <w:lang w:val="en-A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 xml:space="preserve">Аналог 1 – </w:t>
            </w:r>
            <w:r w:rsidRPr="00D16AE1">
              <w:rPr>
                <w:rStyle w:val="a6"/>
                <w:lang w:val="en-AU"/>
              </w:rPr>
              <w:t>Opera PMS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46208E" w14:textId="724342E6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8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 xml:space="preserve">Аналог 2 –  </w:t>
            </w:r>
            <w:r w:rsidRPr="00D16AE1">
              <w:rPr>
                <w:rStyle w:val="a6"/>
                <w:lang w:val="en-AU"/>
              </w:rPr>
              <w:t>1C:</w:t>
            </w:r>
            <w:r w:rsidRPr="00D16AE1">
              <w:rPr>
                <w:rStyle w:val="a6"/>
              </w:rPr>
              <w:t>Отель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55BBB82" w14:textId="204AF74D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39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Аналог 3</w:t>
            </w:r>
            <w:r w:rsidRPr="00D16AE1">
              <w:rPr>
                <w:rStyle w:val="a6"/>
                <w:lang w:val="en-AU"/>
              </w:rPr>
              <w:t xml:space="preserve"> – Cloudbeds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B352E7C" w14:textId="0C169894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0" w:history="1">
            <w:r w:rsidRPr="00D16AE1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2453718" w14:textId="36798414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1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45F6AB6" w14:textId="40026C35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2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B8D9D8A" w14:textId="279C72CE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3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2E16D4F" w14:textId="1E6C6320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4" w:history="1">
            <w:r w:rsidRPr="00D16AE1">
              <w:rPr>
                <w:rStyle w:val="a6"/>
                <w:lang w:val="en-A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D2B2FB0" w14:textId="530B605A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5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CD1516C" w14:textId="1730ACD7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6" w:history="1">
            <w:r w:rsidRPr="00D16AE1">
              <w:rPr>
                <w:rStyle w:val="a6"/>
                <w:lang w:val="en-AU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52D77F2" w14:textId="1E9204E8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7" w:history="1">
            <w:r w:rsidRPr="00D16AE1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C5F6556" w14:textId="51467C2A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8" w:history="1">
            <w:r w:rsidRPr="00D16AE1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2BFA00E" w14:textId="277A5157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49" w:history="1">
            <w:r w:rsidRPr="00D16AE1">
              <w:rPr>
                <w:rStyle w:val="a6"/>
                <w:lang w:val="en-AU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C6C3731" w14:textId="0530CC8F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0" w:history="1">
            <w:r w:rsidRPr="00D16AE1">
              <w:rPr>
                <w:rStyle w:val="a6"/>
              </w:rPr>
              <w:t>5.5.5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E8E2141" w14:textId="544CDC2B" w:rsidR="000857EA" w:rsidRDefault="000857EA">
          <w:pPr>
            <w:pStyle w:val="3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1" w:history="1">
            <w:r w:rsidRPr="00D16AE1">
              <w:rPr>
                <w:rStyle w:val="a6"/>
              </w:rPr>
              <w:t>5.5.6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D9E74E8" w14:textId="6049C413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2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2F7CE42" w14:textId="105AD387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3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7B09BFD" w14:textId="29BBB56C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4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D5CDC81" w14:textId="27BA8F2A" w:rsidR="000857EA" w:rsidRDefault="000857EA">
          <w:pPr>
            <w:pStyle w:val="2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5" w:history="1">
            <w:r w:rsidRPr="00D16AE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E83FF0F" w14:textId="6199C1EA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6" w:history="1">
            <w:r w:rsidRPr="00D16AE1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8DC8CC8" w14:textId="3F38C277" w:rsidR="000857EA" w:rsidRDefault="000857EA">
          <w:pPr>
            <w:pStyle w:val="11"/>
            <w:rPr>
              <w:rFonts w:asciiTheme="minorHAnsi" w:eastAsiaTheme="minorEastAsia" w:hAnsiTheme="minorHAnsi" w:cstheme="minorBidi"/>
              <w:kern w:val="2"/>
              <w:lang w:val="ru-AU"/>
              <w14:ligatures w14:val="standardContextual"/>
            </w:rPr>
          </w:pPr>
          <w:hyperlink w:anchor="_Toc211939857" w:history="1">
            <w:r w:rsidRPr="00D16AE1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:lang w:val="ru-AU"/>
                <w14:ligatures w14:val="standardContextual"/>
              </w:rPr>
              <w:tab/>
            </w:r>
            <w:r w:rsidRPr="00D16AE1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_Toc211939857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A3E16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CF0F4E1" w14:textId="4011C68C" w:rsidR="00442256" w:rsidRPr="00B37AFD" w:rsidRDefault="00442256" w:rsidP="0023221D">
          <w:pPr>
            <w:rPr>
              <w:rFonts w:cs="Times New Roman"/>
            </w:rPr>
          </w:pPr>
          <w:r w:rsidRPr="00B37AFD">
            <w:rPr>
              <w:rFonts w:cs="Times New Roman"/>
              <w:b/>
              <w:bCs/>
            </w:rPr>
            <w:fldChar w:fldCharType="end"/>
          </w:r>
        </w:p>
      </w:sdtContent>
    </w:sdt>
    <w:p w14:paraId="4DB9FE6F" w14:textId="544B907C" w:rsidR="005A4E60" w:rsidRPr="00767017" w:rsidRDefault="005A4E60">
      <w:pPr>
        <w:spacing w:before="0" w:after="200" w:line="276" w:lineRule="auto"/>
        <w:ind w:firstLine="0"/>
        <w:contextualSpacing w:val="0"/>
        <w:jc w:val="left"/>
        <w:rPr>
          <w:rFonts w:cs="Times New Roman"/>
          <w:bCs/>
          <w:noProof/>
          <w:lang w:val="en-US"/>
        </w:rPr>
      </w:pPr>
      <w:r w:rsidRPr="00B37AFD">
        <w:rPr>
          <w:rFonts w:cs="Times New Roman"/>
          <w:bCs/>
          <w:noProof/>
        </w:rPr>
        <w:br w:type="page"/>
      </w:r>
    </w:p>
    <w:p w14:paraId="4CEE3E82" w14:textId="474EF73F" w:rsidR="00303DC8" w:rsidRDefault="00442256" w:rsidP="00071782">
      <w:pPr>
        <w:pStyle w:val="1"/>
        <w:numPr>
          <w:ilvl w:val="0"/>
          <w:numId w:val="0"/>
        </w:numPr>
        <w:spacing w:after="240"/>
        <w:ind w:firstLine="851"/>
      </w:pPr>
      <w:bookmarkStart w:id="0" w:name="_Toc211939827"/>
      <w:r w:rsidRPr="00B37AFD">
        <w:lastRenderedPageBreak/>
        <w:t>Вв</w:t>
      </w:r>
      <w:r w:rsidR="005A4E60" w:rsidRPr="00B37AFD">
        <w:t>едение</w:t>
      </w:r>
      <w:bookmarkEnd w:id="0"/>
    </w:p>
    <w:p w14:paraId="39AA1F45" w14:textId="14FB3B27" w:rsidR="00071782" w:rsidRDefault="00071782" w:rsidP="00071782">
      <w:r>
        <w:t xml:space="preserve">В данном документе представлено техническое задание на </w:t>
      </w:r>
      <w:r w:rsidR="00305DF5">
        <w:t>разработку</w:t>
      </w:r>
      <w:r>
        <w:t xml:space="preserve"> и</w:t>
      </w:r>
      <w:r w:rsidR="006201C3">
        <w:t>нформационной системы</w:t>
      </w:r>
      <w:r>
        <w:t xml:space="preserve"> </w:t>
      </w:r>
      <w:r w:rsidR="006201C3">
        <w:t>для гостиницы</w:t>
      </w:r>
      <w:r w:rsidRPr="00071782">
        <w:t>.</w:t>
      </w:r>
    </w:p>
    <w:p w14:paraId="00CB5EBF" w14:textId="77777777" w:rsidR="00071782" w:rsidRDefault="00071782" w:rsidP="00071782">
      <w:r>
        <w:t>Настоящее техническое задание включает требования к разработке проекта, определяет его цель, задачи, содержит информацию об исполнителях и заказчиках, сроки выполнения и назначение. В документе представлено описание предметной области проекта, основные определения, требования к результатам работы, а также порядок их сдачи и приёмки.</w:t>
      </w:r>
    </w:p>
    <w:p w14:paraId="56820491" w14:textId="14AE60FC" w:rsidR="00071782" w:rsidRDefault="00071782" w:rsidP="00071782">
      <w:r>
        <w:t>Настоящий документ предназначен для технического специалиста, осуществляющего разработку программы, с целью понимания требований к проекту.</w:t>
      </w:r>
    </w:p>
    <w:p w14:paraId="52313268" w14:textId="7D66C4FC" w:rsidR="00071782" w:rsidRPr="00071782" w:rsidRDefault="00071782" w:rsidP="00071782">
      <w:r>
        <w:t>Данное техническое задание предназначено для представителей заказчика работ, с целью подтверждения соответствия разработки требованиям и приёмки работы.</w:t>
      </w:r>
    </w:p>
    <w:p w14:paraId="794047BB" w14:textId="4613A314" w:rsidR="00A63893" w:rsidRDefault="00EB6A0B" w:rsidP="00C10B2D">
      <w:pPr>
        <w:pStyle w:val="1"/>
      </w:pPr>
      <w:bookmarkStart w:id="1" w:name="_Toc211939828"/>
      <w:bookmarkStart w:id="2" w:name="_Toc74526610"/>
      <w:bookmarkStart w:id="3" w:name="_Toc128474254"/>
      <w:r w:rsidRPr="00B37AFD">
        <w:lastRenderedPageBreak/>
        <w:t>Термины и определения</w:t>
      </w:r>
      <w:bookmarkEnd w:id="1"/>
    </w:p>
    <w:p w14:paraId="237AA0B9" w14:textId="20238390" w:rsidR="00FC1C6A" w:rsidRPr="00FC1C6A" w:rsidRDefault="00FC1C6A" w:rsidP="00FC1C6A">
      <w:r>
        <w:t>Специальные термины и определения не используются</w:t>
      </w:r>
      <w:r w:rsidRPr="00FC1C6A">
        <w:t>.</w:t>
      </w:r>
    </w:p>
    <w:p w14:paraId="63A1A4BE" w14:textId="5A4A5D2A" w:rsidR="00A82498" w:rsidRDefault="00A82498" w:rsidP="00A82498">
      <w:pPr>
        <w:pStyle w:val="1"/>
        <w:rPr>
          <w:lang w:val="en-AU"/>
        </w:rPr>
      </w:pPr>
      <w:bookmarkStart w:id="4" w:name="_Toc211939829"/>
      <w:r w:rsidRPr="00B37AFD">
        <w:lastRenderedPageBreak/>
        <w:t>Перечень сокращений</w:t>
      </w:r>
      <w:bookmarkEnd w:id="4"/>
    </w:p>
    <w:p w14:paraId="3103214F" w14:textId="13CA67F0" w:rsidR="00B37AFD" w:rsidRPr="006201C3" w:rsidRDefault="006201C3" w:rsidP="006201C3">
      <w:pPr>
        <w:ind w:left="851" w:firstLine="0"/>
      </w:pPr>
      <w:r w:rsidRPr="006201C3">
        <w:t>СУБД – система управления баз данных.</w:t>
      </w:r>
    </w:p>
    <w:p w14:paraId="19229CB5" w14:textId="171532ED" w:rsidR="00071782" w:rsidRPr="006201C3" w:rsidRDefault="00071782" w:rsidP="00B37AFD">
      <w:r w:rsidRPr="006201C3">
        <w:t>УП – учебная практика</w:t>
      </w:r>
      <w:r w:rsidR="00DF611D" w:rsidRPr="006201C3">
        <w:t>.</w:t>
      </w:r>
    </w:p>
    <w:p w14:paraId="00CB6565" w14:textId="36F1DAFD" w:rsidR="00071782" w:rsidRPr="006201C3" w:rsidRDefault="00071782" w:rsidP="00B37AFD">
      <w:r w:rsidRPr="006201C3">
        <w:t>ТЗ – техническое задание</w:t>
      </w:r>
      <w:r w:rsidR="00DF611D" w:rsidRPr="006201C3">
        <w:t>.</w:t>
      </w:r>
    </w:p>
    <w:p w14:paraId="5852CCC9" w14:textId="12DA2F87" w:rsidR="00391A31" w:rsidRPr="00CC0DE7" w:rsidRDefault="00FC1C6A" w:rsidP="00391A31">
      <w:r w:rsidRPr="006201C3">
        <w:t>ИС – информационн</w:t>
      </w:r>
      <w:r w:rsidR="006201C3" w:rsidRPr="006201C3">
        <w:t>ая</w:t>
      </w:r>
      <w:r w:rsidRPr="006201C3">
        <w:t xml:space="preserve"> систем</w:t>
      </w:r>
      <w:r w:rsidR="006201C3" w:rsidRPr="006201C3">
        <w:t>а</w:t>
      </w:r>
      <w:r w:rsidR="00DF611D" w:rsidRPr="006201C3">
        <w:t>.</w:t>
      </w:r>
    </w:p>
    <w:p w14:paraId="4FE55507" w14:textId="63317C84" w:rsidR="006201C3" w:rsidRPr="006201C3" w:rsidRDefault="006201C3" w:rsidP="00391A31">
      <w:r w:rsidRPr="006201C3">
        <w:t>БД – база данных.</w:t>
      </w:r>
    </w:p>
    <w:p w14:paraId="3BA993B0" w14:textId="701596A4" w:rsidR="00391A31" w:rsidRPr="006201C3" w:rsidRDefault="006201C3" w:rsidP="006201C3">
      <w:r w:rsidRPr="006201C3">
        <w:rPr>
          <w:lang w:val="en-AU"/>
        </w:rPr>
        <w:t>SQL</w:t>
      </w:r>
      <w:r w:rsidRPr="006201C3">
        <w:t xml:space="preserve"> </w:t>
      </w:r>
      <w:r>
        <w:t>(</w:t>
      </w:r>
      <w:r>
        <w:rPr>
          <w:lang w:val="en-AU"/>
        </w:rPr>
        <w:t>Structured</w:t>
      </w:r>
      <w:r w:rsidRPr="006201C3">
        <w:t xml:space="preserve"> </w:t>
      </w:r>
      <w:r>
        <w:rPr>
          <w:lang w:val="en-AU"/>
        </w:rPr>
        <w:t>Query</w:t>
      </w:r>
      <w:r w:rsidRPr="006201C3">
        <w:t xml:space="preserve"> </w:t>
      </w:r>
      <w:r>
        <w:rPr>
          <w:lang w:val="en-AU"/>
        </w:rPr>
        <w:t>Language</w:t>
      </w:r>
      <w:r>
        <w:t>)</w:t>
      </w:r>
      <w:r w:rsidRPr="006201C3">
        <w:t xml:space="preserve"> – язык структурирования запросов.</w:t>
      </w:r>
    </w:p>
    <w:p w14:paraId="38600864" w14:textId="7D888C5C" w:rsidR="00592879" w:rsidRDefault="00592879" w:rsidP="00B37AFD">
      <w:pPr>
        <w:pStyle w:val="1"/>
      </w:pPr>
      <w:bookmarkStart w:id="5" w:name="_Toc211939830"/>
      <w:r w:rsidRPr="00B37AFD">
        <w:lastRenderedPageBreak/>
        <w:t>Основные сведения о разработке</w:t>
      </w:r>
      <w:bookmarkEnd w:id="5"/>
    </w:p>
    <w:p w14:paraId="2538356B" w14:textId="1CFD206B" w:rsidR="007B28CD" w:rsidRPr="007B28CD" w:rsidRDefault="007B28CD" w:rsidP="007B28CD">
      <w:r>
        <w:t>Данный раздел содержит основные сведения о разработке.</w:t>
      </w:r>
    </w:p>
    <w:p w14:paraId="41078D8B" w14:textId="665A6E91" w:rsidR="00F91124" w:rsidRPr="00B37AFD" w:rsidRDefault="00A52CF3" w:rsidP="00B37AFD">
      <w:pPr>
        <w:pStyle w:val="2"/>
      </w:pPr>
      <w:bookmarkStart w:id="6" w:name="_Toc211939831"/>
      <w:r w:rsidRPr="00B37AFD">
        <w:t>Наименование разработки</w:t>
      </w:r>
      <w:bookmarkEnd w:id="6"/>
    </w:p>
    <w:p w14:paraId="66108E1E" w14:textId="5FE0945D" w:rsidR="00B9293A" w:rsidRPr="00C51DD4" w:rsidRDefault="00C51DD4" w:rsidP="00B37AFD">
      <w:pPr>
        <w:rPr>
          <w:rFonts w:cs="Times New Roman"/>
        </w:rPr>
      </w:pPr>
      <w:r>
        <w:rPr>
          <w:rFonts w:cs="Times New Roman"/>
        </w:rPr>
        <w:t xml:space="preserve">Наименование </w:t>
      </w:r>
      <w:r w:rsidR="006201C3">
        <w:rPr>
          <w:rFonts w:cs="Times New Roman"/>
        </w:rPr>
        <w:t>приложения</w:t>
      </w:r>
      <w:r w:rsidRPr="00C51DD4">
        <w:rPr>
          <w:rFonts w:cs="Times New Roman"/>
        </w:rPr>
        <w:t>,</w:t>
      </w:r>
      <w:r>
        <w:rPr>
          <w:rFonts w:cs="Times New Roman"/>
        </w:rPr>
        <w:t xml:space="preserve"> разрабатываем</w:t>
      </w:r>
      <w:r w:rsidR="006201C3">
        <w:rPr>
          <w:rFonts w:cs="Times New Roman"/>
        </w:rPr>
        <w:t>ого</w:t>
      </w:r>
      <w:r>
        <w:rPr>
          <w:rFonts w:cs="Times New Roman"/>
        </w:rPr>
        <w:t xml:space="preserve"> </w:t>
      </w:r>
      <w:r w:rsidRPr="006201C3">
        <w:rPr>
          <w:rFonts w:cs="Times New Roman"/>
        </w:rPr>
        <w:t>в</w:t>
      </w:r>
      <w:r w:rsidR="006201C3" w:rsidRPr="006201C3">
        <w:rPr>
          <w:rFonts w:cs="Times New Roman"/>
        </w:rPr>
        <w:t xml:space="preserve"> ходе</w:t>
      </w:r>
      <w:r w:rsidRPr="006201C3">
        <w:rPr>
          <w:rFonts w:cs="Times New Roman"/>
        </w:rPr>
        <w:t xml:space="preserve"> учебной практики разработки</w:t>
      </w:r>
      <w:r w:rsidR="006201C3">
        <w:rPr>
          <w:rFonts w:cs="Times New Roman"/>
        </w:rPr>
        <w:t>: «</w:t>
      </w:r>
      <w:proofErr w:type="spellStart"/>
      <w:r w:rsidR="006201C3">
        <w:rPr>
          <w:rFonts w:cs="Times New Roman"/>
        </w:rPr>
        <w:t>ГостиТут</w:t>
      </w:r>
      <w:proofErr w:type="spellEnd"/>
      <w:r w:rsidR="006201C3">
        <w:rPr>
          <w:rFonts w:cs="Times New Roman"/>
        </w:rPr>
        <w:t>»</w:t>
      </w:r>
      <w:r w:rsidRPr="00C51DD4">
        <w:rPr>
          <w:rFonts w:cs="Times New Roman"/>
        </w:rPr>
        <w:t>.</w:t>
      </w:r>
    </w:p>
    <w:p w14:paraId="4D0F4268" w14:textId="1ED491D0" w:rsidR="00A52CF3" w:rsidRPr="00B37AFD" w:rsidRDefault="00A52CF3" w:rsidP="00B37AFD">
      <w:pPr>
        <w:pStyle w:val="2"/>
      </w:pPr>
      <w:bookmarkStart w:id="7" w:name="_Toc211939832"/>
      <w:r w:rsidRPr="00B37AFD">
        <w:t>Цель и задачи</w:t>
      </w:r>
      <w:bookmarkEnd w:id="7"/>
    </w:p>
    <w:p w14:paraId="6E64A084" w14:textId="757E7484" w:rsidR="00214655" w:rsidRPr="00734FAE" w:rsidRDefault="00C51DD4" w:rsidP="007B28CD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</w:rPr>
      </w:pPr>
      <w:r w:rsidRPr="00734FAE">
        <w:rPr>
          <w:rFonts w:eastAsia="Times New Roman" w:cs="Times New Roman"/>
          <w:szCs w:val="24"/>
        </w:rPr>
        <w:t xml:space="preserve">Целью настоящей разработки является реализация </w:t>
      </w:r>
      <w:r w:rsidR="006201C3">
        <w:rPr>
          <w:rFonts w:eastAsia="Times New Roman" w:cs="Times New Roman"/>
          <w:szCs w:val="24"/>
        </w:rPr>
        <w:t>ИС</w:t>
      </w:r>
      <w:r w:rsidRPr="00734FAE">
        <w:rPr>
          <w:rFonts w:eastAsia="Times New Roman" w:cs="Times New Roman"/>
          <w:szCs w:val="24"/>
        </w:rPr>
        <w:t xml:space="preserve"> </w:t>
      </w:r>
      <w:r w:rsidR="006201C3">
        <w:rPr>
          <w:rFonts w:eastAsia="Times New Roman" w:cs="Times New Roman"/>
          <w:szCs w:val="24"/>
        </w:rPr>
        <w:t xml:space="preserve">для гостиницы </w:t>
      </w:r>
      <w:r w:rsidR="00375796" w:rsidRPr="00734FAE">
        <w:rPr>
          <w:rFonts w:eastAsia="Times New Roman" w:cs="Times New Roman"/>
          <w:szCs w:val="24"/>
        </w:rPr>
        <w:t>в соответствии с требованиями, указанными в данном документе.</w:t>
      </w:r>
    </w:p>
    <w:p w14:paraId="256EEBD4" w14:textId="523CE40C" w:rsidR="00214655" w:rsidRPr="00943831" w:rsidRDefault="00214655" w:rsidP="00375796">
      <w:pPr>
        <w:spacing w:before="100" w:beforeAutospacing="1" w:after="100" w:afterAutospacing="1"/>
        <w:contextualSpacing w:val="0"/>
        <w:rPr>
          <w:rFonts w:eastAsia="Times New Roman" w:cs="Times New Roman"/>
          <w:szCs w:val="24"/>
        </w:rPr>
      </w:pPr>
      <w:r w:rsidRPr="00734FAE">
        <w:rPr>
          <w:rFonts w:eastAsia="Times New Roman" w:cs="Times New Roman"/>
          <w:szCs w:val="24"/>
        </w:rPr>
        <w:t>За</w:t>
      </w:r>
      <w:r w:rsidR="00375796" w:rsidRPr="00734FAE">
        <w:rPr>
          <w:rFonts w:eastAsia="Times New Roman" w:cs="Times New Roman"/>
          <w:szCs w:val="24"/>
        </w:rPr>
        <w:t>дачами данной разработки являются</w:t>
      </w:r>
      <w:r w:rsidR="00375796" w:rsidRPr="00943831">
        <w:rPr>
          <w:rFonts w:eastAsia="Times New Roman" w:cs="Times New Roman"/>
          <w:szCs w:val="24"/>
        </w:rPr>
        <w:t>:</w:t>
      </w:r>
    </w:p>
    <w:p w14:paraId="2B59F1DE" w14:textId="7FD73BB2" w:rsidR="00214655" w:rsidRDefault="00375796" w:rsidP="00071782">
      <w:pPr>
        <w:pStyle w:val="a0"/>
      </w:pPr>
      <w:r w:rsidRPr="00734FAE">
        <w:t>п</w:t>
      </w:r>
      <w:r w:rsidR="00AE51D5" w:rsidRPr="00734FAE">
        <w:t xml:space="preserve">роанализировать </w:t>
      </w:r>
      <w:r w:rsidRPr="00734FAE">
        <w:t>предметную область;</w:t>
      </w:r>
    </w:p>
    <w:p w14:paraId="3159EE51" w14:textId="4D3BE49F" w:rsidR="00375796" w:rsidRDefault="006201C3" w:rsidP="006201C3">
      <w:pPr>
        <w:pStyle w:val="a0"/>
      </w:pPr>
      <w:r>
        <w:t>произвести анализ существующих аналогов</w:t>
      </w:r>
      <w:r>
        <w:rPr>
          <w:lang w:val="en-AU"/>
        </w:rPr>
        <w:t>;</w:t>
      </w:r>
    </w:p>
    <w:p w14:paraId="5ECF9604" w14:textId="37E8A87E" w:rsidR="006201C3" w:rsidRPr="00734FAE" w:rsidRDefault="006201C3" w:rsidP="006201C3">
      <w:pPr>
        <w:pStyle w:val="a0"/>
      </w:pPr>
      <w:r>
        <w:t>разработать структуру БД для хранения информации</w:t>
      </w:r>
      <w:r w:rsidRPr="006201C3">
        <w:t>:</w:t>
      </w:r>
    </w:p>
    <w:p w14:paraId="0E5D423F" w14:textId="77EFF56D" w:rsidR="00375796" w:rsidRPr="00734FAE" w:rsidRDefault="00375796" w:rsidP="00071782">
      <w:pPr>
        <w:pStyle w:val="a0"/>
      </w:pPr>
      <w:r w:rsidRPr="00734FAE">
        <w:t>спроектировать интерфейс;</w:t>
      </w:r>
    </w:p>
    <w:p w14:paraId="51C88A2A" w14:textId="1CB64240" w:rsidR="00375796" w:rsidRPr="006201C3" w:rsidRDefault="00375796" w:rsidP="00071782">
      <w:pPr>
        <w:pStyle w:val="a0"/>
      </w:pPr>
      <w:r w:rsidRPr="006201C3">
        <w:t>разработать</w:t>
      </w:r>
      <w:r w:rsidR="006201C3" w:rsidRPr="006201C3">
        <w:t xml:space="preserve"> приложение на ПК</w:t>
      </w:r>
      <w:r w:rsidR="006201C3" w:rsidRPr="006201C3">
        <w:rPr>
          <w:lang w:val="en-AU"/>
        </w:rPr>
        <w:t>;</w:t>
      </w:r>
    </w:p>
    <w:p w14:paraId="683EB67F" w14:textId="130AFC83" w:rsidR="00AE51D5" w:rsidRPr="006201C3" w:rsidRDefault="006201C3" w:rsidP="006201C3">
      <w:pPr>
        <w:pStyle w:val="a0"/>
      </w:pPr>
      <w:r>
        <w:t>подготовить</w:t>
      </w:r>
      <w:r w:rsidR="00AE51D5" w:rsidRPr="00734FAE">
        <w:t xml:space="preserve"> </w:t>
      </w:r>
      <w:r w:rsidR="00375796" w:rsidRPr="00734FAE">
        <w:t xml:space="preserve">техническую </w:t>
      </w:r>
      <w:r w:rsidR="00AE51D5" w:rsidRPr="00734FAE">
        <w:t>документацию</w:t>
      </w:r>
      <w:r>
        <w:rPr>
          <w:lang w:val="en-AU"/>
        </w:rPr>
        <w:t>;</w:t>
      </w:r>
    </w:p>
    <w:p w14:paraId="188A4B53" w14:textId="58821F0B" w:rsidR="006201C3" w:rsidRPr="00734FAE" w:rsidRDefault="006201C3" w:rsidP="006201C3">
      <w:pPr>
        <w:pStyle w:val="a0"/>
      </w:pPr>
      <w:r>
        <w:t>сдать и защитить проект</w:t>
      </w:r>
      <w:r>
        <w:rPr>
          <w:lang w:val="en-AU"/>
        </w:rPr>
        <w:t>.</w:t>
      </w:r>
    </w:p>
    <w:p w14:paraId="52EDEC11" w14:textId="3164E5F8" w:rsidR="00A52CF3" w:rsidRPr="006201C3" w:rsidRDefault="00847368" w:rsidP="00847368">
      <w:pPr>
        <w:pStyle w:val="2"/>
        <w:rPr>
          <w:lang w:val="en-AU"/>
        </w:rPr>
      </w:pPr>
      <w:bookmarkStart w:id="8" w:name="_Toc211939833"/>
      <w:r w:rsidRPr="006201C3">
        <w:t>Сведения об участниках разработки</w:t>
      </w:r>
      <w:bookmarkEnd w:id="8"/>
    </w:p>
    <w:p w14:paraId="04EEAE75" w14:textId="1496FA24" w:rsidR="00B000A0" w:rsidRPr="006201C3" w:rsidRDefault="00B000A0" w:rsidP="00B000A0">
      <w:pPr>
        <w:rPr>
          <w:rFonts w:cs="Times New Roman"/>
        </w:rPr>
      </w:pPr>
      <w:r w:rsidRPr="00B37AFD">
        <w:rPr>
          <w:rFonts w:cs="Times New Roman"/>
        </w:rPr>
        <w:t>В качестве заказчика выступает коллектив преподавателей ФГБОУ ВО «Вятск</w:t>
      </w:r>
      <w:r w:rsidR="000915B8" w:rsidRPr="00B37AFD">
        <w:rPr>
          <w:rFonts w:cs="Times New Roman"/>
        </w:rPr>
        <w:t>о</w:t>
      </w:r>
      <w:r w:rsidRPr="00B37AFD">
        <w:rPr>
          <w:rFonts w:cs="Times New Roman"/>
        </w:rPr>
        <w:t xml:space="preserve">го государственного университета» (Колледжа </w:t>
      </w:r>
      <w:proofErr w:type="spellStart"/>
      <w:r w:rsidRPr="00B37AFD">
        <w:rPr>
          <w:rFonts w:cs="Times New Roman"/>
        </w:rPr>
        <w:t>ВятГУ</w:t>
      </w:r>
      <w:proofErr w:type="spellEnd"/>
      <w:r w:rsidRPr="00B37AFD">
        <w:rPr>
          <w:rFonts w:cs="Times New Roman"/>
        </w:rPr>
        <w:t>) в составе:</w:t>
      </w:r>
    </w:p>
    <w:p w14:paraId="5C4CB60F" w14:textId="27730112" w:rsidR="00B000A0" w:rsidRPr="006201C3" w:rsidRDefault="00B000A0" w:rsidP="006201C3">
      <w:pPr>
        <w:pStyle w:val="a0"/>
      </w:pPr>
      <w:r w:rsidRPr="00734FAE">
        <w:rPr>
          <w:rFonts w:cs="Times New Roman"/>
        </w:rPr>
        <w:t>Чистяков Геннадий Андреевич</w:t>
      </w:r>
      <w:r w:rsidR="00C51DD4" w:rsidRPr="00734FAE">
        <w:rPr>
          <w:rFonts w:cs="Times New Roman"/>
        </w:rPr>
        <w:t xml:space="preserve"> – </w:t>
      </w:r>
      <w:r w:rsidR="00391A31" w:rsidRPr="00734FAE">
        <w:t>руководитель образовательной программы по специальности 09.02.07 «Информационные системы и программирование»;</w:t>
      </w:r>
    </w:p>
    <w:p w14:paraId="4FACF769" w14:textId="5ECC7D32" w:rsidR="00B000A0" w:rsidRDefault="00B000A0" w:rsidP="00B000A0">
      <w:pPr>
        <w:pStyle w:val="a0"/>
        <w:rPr>
          <w:rFonts w:cs="Times New Roman"/>
        </w:rPr>
      </w:pPr>
      <w:r w:rsidRPr="00734FAE">
        <w:rPr>
          <w:rFonts w:cs="Times New Roman"/>
        </w:rPr>
        <w:t xml:space="preserve">Самоделкин Павел Андреевич – </w:t>
      </w:r>
      <w:r w:rsidR="00C51DD4" w:rsidRPr="00734FAE">
        <w:rPr>
          <w:rFonts w:cs="Times New Roman"/>
        </w:rPr>
        <w:t>преподаватель по дисциплине МДК 0</w:t>
      </w:r>
      <w:r w:rsidR="006201C3" w:rsidRPr="006201C3">
        <w:rPr>
          <w:rFonts w:cs="Times New Roman"/>
        </w:rPr>
        <w:t>5</w:t>
      </w:r>
      <w:r w:rsidR="00C51DD4" w:rsidRPr="00734FAE">
        <w:rPr>
          <w:rFonts w:cs="Times New Roman"/>
        </w:rPr>
        <w:t>.01 «</w:t>
      </w:r>
      <w:r w:rsidR="006201C3">
        <w:rPr>
          <w:rFonts w:cs="Times New Roman"/>
        </w:rPr>
        <w:t>Проектирование</w:t>
      </w:r>
      <w:r w:rsidR="00C51DD4" w:rsidRPr="00734FAE">
        <w:rPr>
          <w:rFonts w:cs="Times New Roman"/>
        </w:rPr>
        <w:t xml:space="preserve"> информационных систем»</w:t>
      </w:r>
      <w:r w:rsidR="006201C3" w:rsidRPr="006201C3">
        <w:rPr>
          <w:rFonts w:cs="Times New Roman"/>
        </w:rPr>
        <w:t>;</w:t>
      </w:r>
    </w:p>
    <w:p w14:paraId="7E80F8D5" w14:textId="3FD4B1F6" w:rsidR="006201C3" w:rsidRPr="00DF611D" w:rsidRDefault="006201C3" w:rsidP="00B000A0">
      <w:pPr>
        <w:pStyle w:val="a0"/>
        <w:rPr>
          <w:rFonts w:cs="Times New Roman"/>
        </w:rPr>
      </w:pPr>
      <w:r>
        <w:rPr>
          <w:rFonts w:cs="Times New Roman"/>
        </w:rPr>
        <w:t>Крутиков Александр Константинович – преподаватель по дисциплине «Основы проектирования баз данных».</w:t>
      </w:r>
    </w:p>
    <w:p w14:paraId="08C23CA0" w14:textId="6AA26C1E" w:rsidR="00DF611D" w:rsidRPr="00311804" w:rsidRDefault="00DF611D" w:rsidP="00311804">
      <w:r w:rsidRPr="00DF611D">
        <w:t xml:space="preserve">В качестве исполнителя выступает студент ФГБОУ ВО «Вятского государственного университета» (Колледжа </w:t>
      </w:r>
      <w:proofErr w:type="spellStart"/>
      <w:r w:rsidRPr="00DF611D">
        <w:t>ВятГУ</w:t>
      </w:r>
      <w:proofErr w:type="spellEnd"/>
      <w:r w:rsidRPr="00DF611D">
        <w:t xml:space="preserve">), группы </w:t>
      </w:r>
      <w:proofErr w:type="spellStart"/>
      <w:r w:rsidRPr="00DF611D">
        <w:t>ИСПк</w:t>
      </w:r>
      <w:proofErr w:type="spellEnd"/>
      <w:r w:rsidRPr="00DF611D">
        <w:t xml:space="preserve"> </w:t>
      </w:r>
      <w:r w:rsidR="006201C3">
        <w:t>3</w:t>
      </w:r>
      <w:r w:rsidRPr="00DF611D">
        <w:t xml:space="preserve">04-52-00, </w:t>
      </w:r>
      <w:proofErr w:type="spellStart"/>
      <w:r w:rsidRPr="00DF611D">
        <w:t>Селезенев</w:t>
      </w:r>
      <w:proofErr w:type="spellEnd"/>
      <w:r w:rsidRPr="00DF611D">
        <w:t xml:space="preserve"> Кирилл Андреевич.</w:t>
      </w:r>
    </w:p>
    <w:p w14:paraId="0A193ADC" w14:textId="2345B0F9" w:rsidR="00847368" w:rsidRPr="00B37AFD" w:rsidRDefault="00847368" w:rsidP="00847368">
      <w:pPr>
        <w:pStyle w:val="2"/>
      </w:pPr>
      <w:bookmarkStart w:id="9" w:name="_Toc211939834"/>
      <w:r w:rsidRPr="00B37AFD">
        <w:lastRenderedPageBreak/>
        <w:t>Сроки разработки</w:t>
      </w:r>
      <w:bookmarkEnd w:id="9"/>
    </w:p>
    <w:p w14:paraId="1B1DCE1B" w14:textId="144D0AF6" w:rsidR="00B000A0" w:rsidRPr="00B37AFD" w:rsidRDefault="00B000A0" w:rsidP="00B000A0">
      <w:pPr>
        <w:rPr>
          <w:rFonts w:cs="Times New Roman"/>
        </w:rPr>
      </w:pPr>
      <w:r w:rsidRPr="00B37AFD">
        <w:rPr>
          <w:rFonts w:cs="Times New Roman"/>
        </w:rPr>
        <w:t>Разработка программы должна быть выполнена в соответствии со следующим календарным планом:</w:t>
      </w:r>
    </w:p>
    <w:p w14:paraId="16C515A5" w14:textId="6176CE84" w:rsidR="00214655" w:rsidRPr="00DF611D" w:rsidRDefault="00214655" w:rsidP="00214655">
      <w:pPr>
        <w:rPr>
          <w:rFonts w:cs="Times New Roman"/>
        </w:rPr>
      </w:pPr>
      <w:r w:rsidRPr="00B37AFD">
        <w:rPr>
          <w:rFonts w:cs="Times New Roman"/>
        </w:rPr>
        <w:t xml:space="preserve">  Начало разработки – </w:t>
      </w:r>
      <w:r w:rsidR="006201C3">
        <w:rPr>
          <w:rFonts w:cs="Times New Roman"/>
        </w:rPr>
        <w:t>01</w:t>
      </w:r>
      <w:r w:rsidRPr="00B37AFD">
        <w:rPr>
          <w:rFonts w:cs="Times New Roman"/>
        </w:rPr>
        <w:t>.</w:t>
      </w:r>
      <w:r w:rsidR="006201C3">
        <w:rPr>
          <w:rFonts w:cs="Times New Roman"/>
        </w:rPr>
        <w:t>09</w:t>
      </w:r>
      <w:r w:rsidRPr="00B37AFD">
        <w:rPr>
          <w:rFonts w:cs="Times New Roman"/>
        </w:rPr>
        <w:t>.2025</w:t>
      </w:r>
      <w:r w:rsidR="00DF611D" w:rsidRPr="00DF611D">
        <w:rPr>
          <w:rFonts w:cs="Times New Roman"/>
        </w:rPr>
        <w:t>.</w:t>
      </w:r>
    </w:p>
    <w:p w14:paraId="21DC0CD9" w14:textId="4538DDED" w:rsidR="00214655" w:rsidRPr="00DF611D" w:rsidRDefault="00214655" w:rsidP="00214655">
      <w:pPr>
        <w:rPr>
          <w:rFonts w:cs="Times New Roman"/>
        </w:rPr>
      </w:pPr>
      <w:r w:rsidRPr="00B37AFD">
        <w:rPr>
          <w:rFonts w:cs="Times New Roman"/>
        </w:rPr>
        <w:t xml:space="preserve">  Готовое техническое задание – </w:t>
      </w:r>
      <w:r w:rsidR="006201C3">
        <w:rPr>
          <w:rFonts w:cs="Times New Roman"/>
        </w:rPr>
        <w:t>15</w:t>
      </w:r>
      <w:r w:rsidRPr="00B37AFD">
        <w:rPr>
          <w:rFonts w:cs="Times New Roman"/>
        </w:rPr>
        <w:t>.</w:t>
      </w:r>
      <w:r w:rsidR="006201C3">
        <w:rPr>
          <w:rFonts w:cs="Times New Roman"/>
        </w:rPr>
        <w:t>10</w:t>
      </w:r>
      <w:r w:rsidRPr="00B37AFD">
        <w:rPr>
          <w:rFonts w:cs="Times New Roman"/>
        </w:rPr>
        <w:t>.2025</w:t>
      </w:r>
      <w:r w:rsidR="00DF611D" w:rsidRPr="00DF611D">
        <w:rPr>
          <w:rFonts w:cs="Times New Roman"/>
        </w:rPr>
        <w:t>.</w:t>
      </w:r>
    </w:p>
    <w:p w14:paraId="2F4F2E2F" w14:textId="737D45E6" w:rsidR="00214655" w:rsidRPr="00DF611D" w:rsidRDefault="00214655" w:rsidP="006201C3">
      <w:pPr>
        <w:rPr>
          <w:rFonts w:cs="Times New Roman"/>
        </w:rPr>
      </w:pPr>
      <w:r w:rsidRPr="00B37AFD">
        <w:rPr>
          <w:rFonts w:cs="Times New Roman"/>
        </w:rPr>
        <w:t xml:space="preserve">  Готовое решение – </w:t>
      </w:r>
      <w:r w:rsidR="006201C3">
        <w:rPr>
          <w:rFonts w:cs="Times New Roman"/>
        </w:rPr>
        <w:t>30</w:t>
      </w:r>
      <w:r w:rsidRPr="00B37AFD">
        <w:rPr>
          <w:rFonts w:cs="Times New Roman"/>
        </w:rPr>
        <w:t>.</w:t>
      </w:r>
      <w:r w:rsidR="006201C3">
        <w:rPr>
          <w:rFonts w:cs="Times New Roman"/>
        </w:rPr>
        <w:t>11</w:t>
      </w:r>
      <w:r w:rsidRPr="00B37AFD">
        <w:rPr>
          <w:rFonts w:cs="Times New Roman"/>
        </w:rPr>
        <w:t>.2025</w:t>
      </w:r>
      <w:r w:rsidR="00DF611D" w:rsidRPr="00DF611D">
        <w:rPr>
          <w:rFonts w:cs="Times New Roman"/>
        </w:rPr>
        <w:t>.</w:t>
      </w:r>
    </w:p>
    <w:p w14:paraId="0BAB876F" w14:textId="6F28C37E" w:rsidR="00214655" w:rsidRPr="00DF611D" w:rsidRDefault="00214655" w:rsidP="00214655">
      <w:pPr>
        <w:rPr>
          <w:rFonts w:cs="Times New Roman"/>
        </w:rPr>
      </w:pPr>
      <w:r w:rsidRPr="00B37AFD">
        <w:rPr>
          <w:rFonts w:cs="Times New Roman"/>
        </w:rPr>
        <w:t xml:space="preserve">  Готовый к защите комплект документов – </w:t>
      </w:r>
      <w:r w:rsidR="006201C3">
        <w:rPr>
          <w:rFonts w:cs="Times New Roman"/>
        </w:rPr>
        <w:t>12</w:t>
      </w:r>
      <w:r w:rsidRPr="00B37AFD">
        <w:rPr>
          <w:rFonts w:cs="Times New Roman"/>
        </w:rPr>
        <w:t>.</w:t>
      </w:r>
      <w:r w:rsidR="006201C3">
        <w:rPr>
          <w:rFonts w:cs="Times New Roman"/>
        </w:rPr>
        <w:t>12</w:t>
      </w:r>
      <w:r w:rsidRPr="00B37AFD">
        <w:rPr>
          <w:rFonts w:cs="Times New Roman"/>
        </w:rPr>
        <w:t>.2025</w:t>
      </w:r>
      <w:r w:rsidR="00DF611D" w:rsidRPr="00DF611D">
        <w:rPr>
          <w:rFonts w:cs="Times New Roman"/>
        </w:rPr>
        <w:t>.</w:t>
      </w:r>
    </w:p>
    <w:p w14:paraId="5D9D27AF" w14:textId="2B24EF84" w:rsidR="00214655" w:rsidRPr="00DF611D" w:rsidRDefault="00214655" w:rsidP="00214655">
      <w:pPr>
        <w:rPr>
          <w:rFonts w:cs="Times New Roman"/>
          <w:lang w:val="en-AU"/>
        </w:rPr>
      </w:pPr>
      <w:r w:rsidRPr="00B37AFD">
        <w:rPr>
          <w:rFonts w:cs="Times New Roman"/>
        </w:rPr>
        <w:t xml:space="preserve">  Завершение разработки – </w:t>
      </w:r>
      <w:r w:rsidRPr="006201C3">
        <w:rPr>
          <w:rFonts w:cs="Times New Roman"/>
        </w:rPr>
        <w:t>2</w:t>
      </w:r>
      <w:r w:rsidR="006201C3" w:rsidRPr="006201C3">
        <w:rPr>
          <w:rFonts w:cs="Times New Roman"/>
        </w:rPr>
        <w:t>2</w:t>
      </w:r>
      <w:r w:rsidRPr="006201C3">
        <w:rPr>
          <w:rFonts w:cs="Times New Roman"/>
        </w:rPr>
        <w:t>.</w:t>
      </w:r>
      <w:r w:rsidR="006201C3" w:rsidRPr="006201C3">
        <w:rPr>
          <w:rFonts w:cs="Times New Roman"/>
        </w:rPr>
        <w:t>12</w:t>
      </w:r>
      <w:r w:rsidRPr="006201C3">
        <w:rPr>
          <w:rFonts w:cs="Times New Roman"/>
        </w:rPr>
        <w:t>.2025</w:t>
      </w:r>
      <w:r w:rsidR="00DF611D" w:rsidRPr="006201C3">
        <w:rPr>
          <w:rFonts w:cs="Times New Roman"/>
          <w:lang w:val="en-AU"/>
        </w:rPr>
        <w:t>.</w:t>
      </w:r>
    </w:p>
    <w:p w14:paraId="54A01593" w14:textId="4D19BC34" w:rsidR="00214655" w:rsidRPr="00B37AFD" w:rsidRDefault="00847368" w:rsidP="00214655">
      <w:pPr>
        <w:pStyle w:val="2"/>
      </w:pPr>
      <w:bookmarkStart w:id="10" w:name="_Toc211939835"/>
      <w:r w:rsidRPr="00B37AFD">
        <w:t>Назначение разработки</w:t>
      </w:r>
      <w:bookmarkEnd w:id="10"/>
    </w:p>
    <w:p w14:paraId="2BDE1DB5" w14:textId="42639863" w:rsidR="00EE409D" w:rsidRPr="00FA3E16" w:rsidRDefault="00EE409D" w:rsidP="00EE409D">
      <w:r w:rsidRPr="00734FAE">
        <w:t xml:space="preserve">Функциональное назначение – </w:t>
      </w:r>
      <w:r w:rsidR="006201C3">
        <w:t>ИС «</w:t>
      </w:r>
      <w:proofErr w:type="spellStart"/>
      <w:r w:rsidR="006201C3">
        <w:t>ГостиТут</w:t>
      </w:r>
      <w:proofErr w:type="spellEnd"/>
      <w:r w:rsidR="006201C3">
        <w:t>»</w:t>
      </w:r>
      <w:r w:rsidRPr="00734FAE">
        <w:t xml:space="preserve"> предназначена для </w:t>
      </w:r>
      <w:r w:rsidR="006201C3">
        <w:t>автоматизации бизнес-процессов гостиницы</w:t>
      </w:r>
      <w:r w:rsidR="00B12E65" w:rsidRPr="00734FAE">
        <w:t>.</w:t>
      </w:r>
      <w:r w:rsidR="006201C3">
        <w:t xml:space="preserve"> Помогает повысить эффективность бронирования, заселения гостей.</w:t>
      </w:r>
      <w:r w:rsidR="00E90047">
        <w:t xml:space="preserve"> Эксплуатационное назначение – ИС предназначена в качестве основного рабочего инструмента для использования администратором гостиницы. Это позволяет отказаться от бумажной работы и ускорить процесс обслуживания гостей.</w:t>
      </w:r>
    </w:p>
    <w:p w14:paraId="032673C3" w14:textId="63816F5C" w:rsidR="00EE409D" w:rsidRPr="00734FAE" w:rsidRDefault="00EE409D" w:rsidP="00EE409D"/>
    <w:p w14:paraId="78D57450" w14:textId="2312F256" w:rsidR="00B12E65" w:rsidRPr="00B12E65" w:rsidRDefault="00B12E65" w:rsidP="00B12E65"/>
    <w:p w14:paraId="39CCE261" w14:textId="2665D661" w:rsidR="00EE409D" w:rsidRDefault="00EE409D" w:rsidP="00214655">
      <w:pPr>
        <w:rPr>
          <w:rFonts w:cs="Times New Roman"/>
          <w:highlight w:val="yellow"/>
        </w:rPr>
      </w:pPr>
    </w:p>
    <w:p w14:paraId="3BF84CD5" w14:textId="067A5A01" w:rsidR="00214655" w:rsidRPr="00EE409D" w:rsidRDefault="00EE409D" w:rsidP="00EE409D">
      <w:pPr>
        <w:spacing w:before="0" w:after="200" w:line="276" w:lineRule="auto"/>
        <w:ind w:firstLine="0"/>
        <w:contextualSpacing w:val="0"/>
        <w:jc w:val="left"/>
        <w:rPr>
          <w:rFonts w:cs="Times New Roman"/>
          <w:highlight w:val="yellow"/>
        </w:rPr>
      </w:pPr>
      <w:r>
        <w:rPr>
          <w:rFonts w:cs="Times New Roman"/>
          <w:highlight w:val="yellow"/>
        </w:rPr>
        <w:br w:type="page"/>
      </w:r>
    </w:p>
    <w:p w14:paraId="41CED6DE" w14:textId="1C8D9B74" w:rsidR="00592879" w:rsidRPr="00B37AFD" w:rsidRDefault="00E61B22" w:rsidP="00E61B22">
      <w:pPr>
        <w:pStyle w:val="1"/>
      </w:pPr>
      <w:bookmarkStart w:id="11" w:name="_Toc211939836"/>
      <w:r w:rsidRPr="00B37AFD">
        <w:lastRenderedPageBreak/>
        <w:t>Описание предметной области</w:t>
      </w:r>
      <w:bookmarkEnd w:id="11"/>
    </w:p>
    <w:p w14:paraId="292E0976" w14:textId="390C757D" w:rsidR="00C67882" w:rsidRDefault="00F44E59" w:rsidP="00FC0C44">
      <w:r w:rsidRPr="00F44E59">
        <w:t xml:space="preserve"> </w:t>
      </w:r>
      <w:r w:rsidR="004E43CE" w:rsidRPr="004E43CE">
        <w:t>«</w:t>
      </w:r>
      <w:proofErr w:type="spellStart"/>
      <w:r w:rsidR="004E43CE" w:rsidRPr="004E43CE">
        <w:t>ГостиТут</w:t>
      </w:r>
      <w:proofErr w:type="spellEnd"/>
      <w:r w:rsidR="004E43CE" w:rsidRPr="004E43CE">
        <w:t>» — это настольное приложение, предназначенное для автоматизации работы гостиницы. Решение позволяет администратору управлять номерным фондом, обрабатывать бронирования, вести учет проживающих и формировать обязательную отчетность. Система обеспечивает полный цикл обслуживания гостей — от предварительного бронирования до выезда с формированием отчетности для контролирующих органов.</w:t>
      </w:r>
    </w:p>
    <w:p w14:paraId="6EB69CD5" w14:textId="43A2B7AD" w:rsidR="004E43CE" w:rsidRDefault="004E43CE" w:rsidP="00FC0C44">
      <w:r w:rsidRPr="004E43CE">
        <w:t>Разработка информационной системы для гостиницы «</w:t>
      </w:r>
      <w:proofErr w:type="spellStart"/>
      <w:r w:rsidRPr="004E43CE">
        <w:t>ГостиТут</w:t>
      </w:r>
      <w:proofErr w:type="spellEnd"/>
      <w:r w:rsidRPr="004E43CE">
        <w:t>» затрагивает следующие области:</w:t>
      </w:r>
    </w:p>
    <w:p w14:paraId="119B5C84" w14:textId="69E3AAD2" w:rsidR="004E43CE" w:rsidRPr="004E43CE" w:rsidRDefault="004E43CE" w:rsidP="004E43CE">
      <w:pPr>
        <w:pStyle w:val="a0"/>
        <w:numPr>
          <w:ilvl w:val="0"/>
          <w:numId w:val="41"/>
        </w:numPr>
        <w:ind w:left="0" w:firstLine="851"/>
        <w:rPr>
          <w:lang w:val="ru-AU"/>
        </w:rPr>
      </w:pPr>
      <w:r w:rsidRPr="004E43CE">
        <w:rPr>
          <w:lang w:val="ru-AU"/>
        </w:rPr>
        <w:t>гостиничный сервис и бронирование — процессы обработки заявок, поступивших по телефону или через личное обращение, управление занятостью номерного фонда в реальном времени, фиксация дат заезда и выезда, контроль сроков проживания и обновление статусов номеров</w:t>
      </w:r>
      <w:r>
        <w:rPr>
          <w:lang w:val="ru-AU"/>
        </w:rPr>
        <w:t>;</w:t>
      </w:r>
    </w:p>
    <w:p w14:paraId="708C4A38" w14:textId="05EBC9F3" w:rsidR="004E43CE" w:rsidRPr="004E43CE" w:rsidRDefault="004E43CE" w:rsidP="004E43CE">
      <w:pPr>
        <w:pStyle w:val="a0"/>
        <w:numPr>
          <w:ilvl w:val="0"/>
          <w:numId w:val="41"/>
        </w:numPr>
        <w:ind w:left="0" w:firstLine="851"/>
        <w:rPr>
          <w:lang w:val="ru-AU"/>
        </w:rPr>
      </w:pPr>
      <w:r w:rsidRPr="004E43CE">
        <w:rPr>
          <w:lang w:val="ru-AU"/>
        </w:rPr>
        <w:t>административно-хозяйственный учет — регистрация гостей при заселении с внесением и защищенным хранением паспортных данных, контроль текущего состояния номеров через статусную модель "свободен/занят/на уборке", управление платежами и расчет итоговой стоимости проживания</w:t>
      </w:r>
      <w:r>
        <w:rPr>
          <w:lang w:val="ru-AU"/>
        </w:rPr>
        <w:t>;</w:t>
      </w:r>
    </w:p>
    <w:p w14:paraId="4337153F" w14:textId="082E62E3" w:rsidR="004E43CE" w:rsidRPr="004E43CE" w:rsidRDefault="004E43CE" w:rsidP="004E43CE">
      <w:pPr>
        <w:pStyle w:val="a0"/>
        <w:numPr>
          <w:ilvl w:val="0"/>
          <w:numId w:val="41"/>
        </w:numPr>
        <w:ind w:left="0" w:firstLine="851"/>
        <w:rPr>
          <w:lang w:val="ru-AU"/>
        </w:rPr>
      </w:pPr>
      <w:r w:rsidRPr="004E43CE">
        <w:rPr>
          <w:lang w:val="ru-AU"/>
        </w:rPr>
        <w:t>безопасность персональных данных — применение криптографической защиты конфиденциальной информации с использованием алгоритма AES-256 для шифрования паспортных данных гостей</w:t>
      </w:r>
      <w:r>
        <w:rPr>
          <w:lang w:val="ru-AU"/>
        </w:rPr>
        <w:t>;</w:t>
      </w:r>
    </w:p>
    <w:p w14:paraId="7D727AA2" w14:textId="7B74CAEC" w:rsidR="004E43CE" w:rsidRPr="004E43CE" w:rsidRDefault="004E43CE" w:rsidP="004E43CE">
      <w:pPr>
        <w:pStyle w:val="a0"/>
        <w:numPr>
          <w:ilvl w:val="0"/>
          <w:numId w:val="41"/>
        </w:numPr>
        <w:ind w:left="0" w:firstLine="851"/>
        <w:rPr>
          <w:lang w:val="ru-AU"/>
        </w:rPr>
      </w:pPr>
      <w:r w:rsidRPr="004E43CE">
        <w:rPr>
          <w:lang w:val="ru-AU"/>
        </w:rPr>
        <w:t>информационные технологии — автоматизация основных бизнес-процессов гостиницы с использованием промышленной СУБД PostgreSQL, реализация механизмов шифрования конфиденциальных данных</w:t>
      </w:r>
      <w:r>
        <w:rPr>
          <w:lang w:val="ru-AU"/>
        </w:rPr>
        <w:t>.</w:t>
      </w:r>
    </w:p>
    <w:p w14:paraId="6D007872" w14:textId="07B7E19A" w:rsidR="00B37AFD" w:rsidRPr="008677E0" w:rsidRDefault="004E43CE" w:rsidP="008677E0">
      <w:pPr>
        <w:pStyle w:val="afc"/>
        <w:spacing w:before="0" w:beforeAutospacing="0" w:after="0" w:afterAutospacing="0" w:line="360" w:lineRule="auto"/>
        <w:ind w:firstLine="851"/>
        <w:jc w:val="both"/>
        <w:rPr>
          <w:rFonts w:eastAsiaTheme="minorEastAsia" w:cstheme="minorBidi"/>
          <w:szCs w:val="22"/>
        </w:rPr>
      </w:pPr>
      <w:r w:rsidRPr="004E43CE">
        <w:rPr>
          <w:rFonts w:eastAsiaTheme="minorEastAsia" w:cstheme="minorBidi"/>
          <w:szCs w:val="22"/>
        </w:rPr>
        <w:t>Система предназначена для внедрения в малые и средние гостиницы</w:t>
      </w:r>
      <w:r>
        <w:rPr>
          <w:rFonts w:eastAsiaTheme="minorEastAsia" w:cstheme="minorBidi"/>
          <w:szCs w:val="22"/>
        </w:rPr>
        <w:t>.</w:t>
      </w:r>
    </w:p>
    <w:p w14:paraId="6DB76BA4" w14:textId="2833850E" w:rsidR="00371CA6" w:rsidRDefault="0043792E" w:rsidP="00371CA6">
      <w:pPr>
        <w:pStyle w:val="2"/>
        <w:rPr>
          <w:lang w:val="en-AU"/>
        </w:rPr>
      </w:pPr>
      <w:bookmarkStart w:id="12" w:name="_Toc211939837"/>
      <w:r w:rsidRPr="007E0464">
        <w:t>Аналог</w:t>
      </w:r>
      <w:r w:rsidR="00371CA6">
        <w:t xml:space="preserve"> 1</w:t>
      </w:r>
      <w:r w:rsidR="00EB0413">
        <w:t xml:space="preserve"> – </w:t>
      </w:r>
      <w:r w:rsidR="00F75D56">
        <w:rPr>
          <w:lang w:val="en-AU"/>
        </w:rPr>
        <w:t>Opera PMS</w:t>
      </w:r>
      <w:bookmarkEnd w:id="12"/>
    </w:p>
    <w:p w14:paraId="7BC7316C" w14:textId="43020793" w:rsidR="00F75D56" w:rsidRPr="00CC0DE7" w:rsidRDefault="00F75D56" w:rsidP="00F75D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</w:rPr>
      </w:pPr>
      <w:r w:rsidRPr="00F75D56">
        <w:rPr>
          <w:color w:val="0F1115"/>
          <w:lang w:val="en-AU"/>
        </w:rPr>
        <w:t>Opera</w:t>
      </w:r>
      <w:r w:rsidRPr="00F75D56">
        <w:rPr>
          <w:color w:val="0F1115"/>
        </w:rPr>
        <w:t xml:space="preserve"> </w:t>
      </w:r>
      <w:r w:rsidRPr="00F75D56">
        <w:rPr>
          <w:color w:val="0F1115"/>
          <w:lang w:val="en-AU"/>
        </w:rPr>
        <w:t>PMS</w:t>
      </w:r>
      <w:r w:rsidRPr="00F75D56">
        <w:rPr>
          <w:color w:val="0F1115"/>
        </w:rPr>
        <w:t xml:space="preserve"> – распространенная система управления гостиницами в мире, используется в крупных сетях.</w:t>
      </w:r>
    </w:p>
    <w:p w14:paraId="59823BD2" w14:textId="7545F0B4" w:rsidR="00943831" w:rsidRDefault="00F75D56" w:rsidP="005A1387">
      <w:pPr>
        <w:ind w:firstLine="0"/>
        <w:jc w:val="center"/>
      </w:pPr>
      <w:r>
        <w:lastRenderedPageBreak/>
        <w:fldChar w:fldCharType="begin"/>
      </w:r>
      <w:r>
        <w:instrText xml:space="preserve"> INCLUDEPICTURE "https://global-hotspot.ru/wp-content/uploads/2019/01/OPERAPMSwi-fi-integration.jpg"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AF31D" wp14:editId="663E4D52">
            <wp:extent cx="4153434" cy="2728120"/>
            <wp:effectExtent l="0" t="0" r="0" b="2540"/>
            <wp:docPr id="322326808" name="Рисунок 1" descr="Интеграция Wi-Fi и Opera PMS в гостинице | Global Hot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теграция Wi-Fi и Opera PMS в гостинице | Global Hotsp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55" cy="273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32C01A" w14:textId="333A6EA6" w:rsidR="00F3674E" w:rsidRPr="00204BE6" w:rsidRDefault="00EB0413" w:rsidP="000D23E0">
      <w:pPr>
        <w:pStyle w:val="a9"/>
      </w:pPr>
      <w:r>
        <w:t xml:space="preserve">Рисунок 1 – </w:t>
      </w:r>
      <w:r w:rsidR="0001007A">
        <w:t>С</w:t>
      </w:r>
      <w:r>
        <w:t xml:space="preserve">криншот </w:t>
      </w:r>
      <w:r w:rsidR="0001007A">
        <w:t>интерфейса</w:t>
      </w:r>
      <w:r>
        <w:t xml:space="preserve"> программы </w:t>
      </w:r>
      <w:r w:rsidR="00204BE6">
        <w:t>«</w:t>
      </w:r>
      <w:r w:rsidR="00204BE6">
        <w:rPr>
          <w:lang w:val="en-AU"/>
        </w:rPr>
        <w:t>Opera</w:t>
      </w:r>
      <w:r w:rsidR="00204BE6" w:rsidRPr="00204BE6">
        <w:t xml:space="preserve"> </w:t>
      </w:r>
      <w:r w:rsidR="00204BE6">
        <w:rPr>
          <w:lang w:val="en-AU"/>
        </w:rPr>
        <w:t>PMS</w:t>
      </w:r>
      <w:r w:rsidR="00204BE6">
        <w:t>»</w:t>
      </w:r>
    </w:p>
    <w:p w14:paraId="004227D8" w14:textId="5A00A38C" w:rsidR="00F3674E" w:rsidRPr="00204BE6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</w:rPr>
      </w:pPr>
      <w:r w:rsidRPr="000E38CD">
        <w:rPr>
          <w:b/>
          <w:bCs/>
        </w:rPr>
        <w:t>Преимущества:</w:t>
      </w:r>
    </w:p>
    <w:p w14:paraId="7A7F1839" w14:textId="77777777" w:rsidR="00F75D56" w:rsidRPr="00E0301B" w:rsidRDefault="00F75D56" w:rsidP="00F75D56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поддержка разных языков и валют;</w:t>
      </w:r>
    </w:p>
    <w:p w14:paraId="78D131AC" w14:textId="77777777" w:rsidR="00F75D56" w:rsidRPr="00E0301B" w:rsidRDefault="00F75D56" w:rsidP="00F75D56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подходит для сетевых и крупных отелей;</w:t>
      </w:r>
    </w:p>
    <w:p w14:paraId="47614ACB" w14:textId="78743B41" w:rsidR="00F75D56" w:rsidRPr="00E0301B" w:rsidRDefault="00F75D56" w:rsidP="00F75D56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очень широкий функционал.</w:t>
      </w:r>
    </w:p>
    <w:p w14:paraId="4CA92757" w14:textId="7B59CC0D" w:rsidR="00F3674E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  <w:lang w:val="en-AU"/>
        </w:rPr>
      </w:pPr>
      <w:r w:rsidRPr="000E38CD">
        <w:rPr>
          <w:b/>
          <w:bCs/>
        </w:rPr>
        <w:t>Недостатки:</w:t>
      </w:r>
    </w:p>
    <w:p w14:paraId="7FA6F33A" w14:textId="77777777" w:rsidR="00F75D56" w:rsidRPr="00E0301B" w:rsidRDefault="00F75D56" w:rsidP="00F75D5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высокая стоимость внедрения и обслуживания;</w:t>
      </w:r>
    </w:p>
    <w:p w14:paraId="42CDEEFB" w14:textId="77777777" w:rsidR="00F75D56" w:rsidRPr="00E0301B" w:rsidRDefault="00F75D56" w:rsidP="00F75D5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сложный интерфейс</w:t>
      </w:r>
      <w:r w:rsidRPr="00E0301B">
        <w:rPr>
          <w:color w:val="0F1115"/>
          <w:lang w:val="en-AU"/>
        </w:rPr>
        <w:t>;</w:t>
      </w:r>
    </w:p>
    <w:p w14:paraId="7CD482B2" w14:textId="6D3308F1" w:rsidR="00F75D56" w:rsidRPr="00E0301B" w:rsidRDefault="00F75D56" w:rsidP="00F75D56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избыточен для небольших гостиниц.</w:t>
      </w:r>
    </w:p>
    <w:p w14:paraId="5D10E084" w14:textId="79802CED" w:rsidR="00371CA6" w:rsidRDefault="00371CA6" w:rsidP="00371CA6">
      <w:pPr>
        <w:pStyle w:val="2"/>
      </w:pPr>
      <w:bookmarkStart w:id="13" w:name="_Toc211939838"/>
      <w:r>
        <w:t>Аналог 2</w:t>
      </w:r>
      <w:r w:rsidR="00EB0413">
        <w:t xml:space="preserve"> </w:t>
      </w:r>
      <w:proofErr w:type="gramStart"/>
      <w:r w:rsidR="00EB0413">
        <w:t xml:space="preserve">–  </w:t>
      </w:r>
      <w:r w:rsidR="00F75D56">
        <w:rPr>
          <w:lang w:val="en-AU"/>
        </w:rPr>
        <w:t>1C:</w:t>
      </w:r>
      <w:r w:rsidR="00F75D56">
        <w:t>Отель</w:t>
      </w:r>
      <w:bookmarkEnd w:id="13"/>
      <w:proofErr w:type="gramEnd"/>
    </w:p>
    <w:p w14:paraId="414322B9" w14:textId="0A3882FD" w:rsidR="00F75D56" w:rsidRPr="00F75D56" w:rsidRDefault="00F75D56" w:rsidP="00F75D5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</w:rPr>
      </w:pPr>
      <w:r w:rsidRPr="00F75D56">
        <w:rPr>
          <w:color w:val="0F1115"/>
        </w:rPr>
        <w:t>1</w:t>
      </w:r>
      <w:proofErr w:type="gramStart"/>
      <w:r w:rsidRPr="00F75D56">
        <w:rPr>
          <w:color w:val="0F1115"/>
        </w:rPr>
        <w:t>С:Отель</w:t>
      </w:r>
      <w:proofErr w:type="gramEnd"/>
      <w:r w:rsidRPr="00F75D56">
        <w:rPr>
          <w:color w:val="0F1115"/>
        </w:rPr>
        <w:t xml:space="preserve"> – технологичное решение для автоматизации управления и повышения эффективности гостиничного бизнеса.</w:t>
      </w:r>
    </w:p>
    <w:p w14:paraId="2C16B133" w14:textId="21F6D799" w:rsidR="00EB0413" w:rsidRPr="00F75D56" w:rsidRDefault="00F75D56" w:rsidP="005A1387">
      <w:pPr>
        <w:ind w:firstLine="0"/>
        <w:jc w:val="center"/>
      </w:pPr>
      <w:r>
        <w:fldChar w:fldCharType="begin"/>
      </w:r>
      <w:r>
        <w:instrText xml:space="preserve"> INCLUDEPICTURE "https://static.1c.ru/news/images/32123/32123_01.png"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CF9D26" wp14:editId="05191459">
            <wp:extent cx="4345664" cy="1881347"/>
            <wp:effectExtent l="0" t="0" r="0" b="0"/>
            <wp:docPr id="96905624" name="Рисунок 2" descr="1С:Предприятие 8. Отель - О решении - Возмо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С:Предприятие 8. Отель - О решении - Возможности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74" cy="190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2C5E3F" w14:textId="3BF6E820" w:rsidR="00F3674E" w:rsidRPr="00FC0C44" w:rsidRDefault="0074731C" w:rsidP="000D23E0">
      <w:pPr>
        <w:pStyle w:val="a9"/>
      </w:pPr>
      <w:r>
        <w:t xml:space="preserve">Рисунок 2 – </w:t>
      </w:r>
      <w:r w:rsidR="0001007A">
        <w:t>С</w:t>
      </w:r>
      <w:r>
        <w:t xml:space="preserve">криншот </w:t>
      </w:r>
      <w:r w:rsidR="0001007A">
        <w:t>интерфейса</w:t>
      </w:r>
      <w:r>
        <w:t xml:space="preserve"> программы</w:t>
      </w:r>
      <w:r w:rsidR="00204BE6">
        <w:t xml:space="preserve"> «</w:t>
      </w:r>
      <w:r w:rsidR="00204BE6" w:rsidRPr="00204BE6">
        <w:t>1</w:t>
      </w:r>
      <w:proofErr w:type="gramStart"/>
      <w:r w:rsidR="00204BE6">
        <w:rPr>
          <w:lang w:val="en-AU"/>
        </w:rPr>
        <w:t>C</w:t>
      </w:r>
      <w:r w:rsidR="00204BE6" w:rsidRPr="00204BE6">
        <w:t>:</w:t>
      </w:r>
      <w:r w:rsidR="00204BE6">
        <w:t>Отель</w:t>
      </w:r>
      <w:proofErr w:type="gramEnd"/>
      <w:r w:rsidR="00204BE6">
        <w:t>»</w:t>
      </w:r>
      <w:r>
        <w:t xml:space="preserve"> </w:t>
      </w:r>
    </w:p>
    <w:p w14:paraId="005F7031" w14:textId="77777777" w:rsidR="00F3674E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</w:rPr>
      </w:pPr>
      <w:r w:rsidRPr="000E38CD">
        <w:rPr>
          <w:b/>
          <w:bCs/>
        </w:rPr>
        <w:lastRenderedPageBreak/>
        <w:t>Преимущества:</w:t>
      </w:r>
    </w:p>
    <w:p w14:paraId="1C291293" w14:textId="77777777" w:rsidR="00F75D56" w:rsidRPr="00E0301B" w:rsidRDefault="00F75D56" w:rsidP="00F75D5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большой функционал;</w:t>
      </w:r>
    </w:p>
    <w:p w14:paraId="6EBA45DA" w14:textId="77777777" w:rsidR="00F75D56" w:rsidRPr="00E0301B" w:rsidRDefault="00F75D56" w:rsidP="00F75D5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интеграция с другими продуктами 1С;</w:t>
      </w:r>
    </w:p>
    <w:p w14:paraId="2C538BDB" w14:textId="016FF769" w:rsidR="00F75D56" w:rsidRPr="00E0301B" w:rsidRDefault="00F75D56" w:rsidP="00F75D56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база специалистов и поддержка</w:t>
      </w:r>
      <w:r w:rsidRPr="00E0301B">
        <w:rPr>
          <w:color w:val="0F1115"/>
          <w:lang w:val="en-AU"/>
        </w:rPr>
        <w:t>.</w:t>
      </w:r>
    </w:p>
    <w:p w14:paraId="3ADCED43" w14:textId="77777777" w:rsidR="00F3674E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</w:rPr>
      </w:pPr>
      <w:r w:rsidRPr="000E38CD">
        <w:rPr>
          <w:b/>
          <w:bCs/>
        </w:rPr>
        <w:t>Недостатки:</w:t>
      </w:r>
    </w:p>
    <w:p w14:paraId="63EC0A5B" w14:textId="77777777" w:rsidR="00F75D56" w:rsidRPr="00E0301B" w:rsidRDefault="00F75D56" w:rsidP="00F75D56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требуется обучение персонала</w:t>
      </w:r>
      <w:r w:rsidRPr="00E0301B">
        <w:rPr>
          <w:color w:val="0F1115"/>
          <w:lang w:val="en-AU"/>
        </w:rPr>
        <w:t>;</w:t>
      </w:r>
    </w:p>
    <w:p w14:paraId="71561EAC" w14:textId="77777777" w:rsidR="00F75D56" w:rsidRPr="00E0301B" w:rsidRDefault="00F75D56" w:rsidP="00F75D56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 xml:space="preserve">нужда в </w:t>
      </w:r>
      <w:r w:rsidRPr="00E0301B">
        <w:rPr>
          <w:color w:val="0F1115"/>
          <w:lang w:val="en-AU"/>
        </w:rPr>
        <w:t>IT</w:t>
      </w:r>
      <w:r w:rsidRPr="00E0301B">
        <w:rPr>
          <w:color w:val="0F1115"/>
        </w:rPr>
        <w:t>-специалисте для сопровождения;</w:t>
      </w:r>
    </w:p>
    <w:p w14:paraId="69DD2547" w14:textId="5B158913" w:rsidR="00F75D56" w:rsidRPr="00E0301B" w:rsidRDefault="00F75D56" w:rsidP="00F75D56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ind w:left="0" w:firstLine="851"/>
        <w:jc w:val="both"/>
        <w:rPr>
          <w:color w:val="0F1115"/>
        </w:rPr>
      </w:pPr>
      <w:r w:rsidRPr="00E0301B">
        <w:rPr>
          <w:color w:val="0F1115"/>
        </w:rPr>
        <w:t>высокая стоимость лицензий и внедрения.</w:t>
      </w:r>
    </w:p>
    <w:p w14:paraId="362D4623" w14:textId="79E21C24" w:rsidR="00D07A64" w:rsidRDefault="00371CA6" w:rsidP="00FC0C44">
      <w:pPr>
        <w:pStyle w:val="2"/>
      </w:pPr>
      <w:bookmarkStart w:id="14" w:name="_Toc211939839"/>
      <w:r>
        <w:t>Аналог 3</w:t>
      </w:r>
      <w:r w:rsidR="00EB0413">
        <w:rPr>
          <w:lang w:val="en-AU"/>
        </w:rPr>
        <w:t xml:space="preserve"> – </w:t>
      </w:r>
      <w:proofErr w:type="spellStart"/>
      <w:r w:rsidR="00E0301B">
        <w:rPr>
          <w:lang w:val="en-AU"/>
        </w:rPr>
        <w:t>Cloudbeds</w:t>
      </w:r>
      <w:bookmarkEnd w:id="14"/>
      <w:proofErr w:type="spellEnd"/>
    </w:p>
    <w:p w14:paraId="40493C4D" w14:textId="654A4643" w:rsidR="00E0301B" w:rsidRPr="00E0301B" w:rsidRDefault="00E0301B" w:rsidP="00E0301B">
      <w:proofErr w:type="spellStart"/>
      <w:r w:rsidRPr="00E0301B">
        <w:t>Cloudb</w:t>
      </w:r>
      <w:proofErr w:type="spellEnd"/>
      <w:r>
        <w:rPr>
          <w:lang w:val="en-AU"/>
        </w:rPr>
        <w:t>eds</w:t>
      </w:r>
      <w:r w:rsidRPr="00E0301B">
        <w:t xml:space="preserve"> система управления отелем с акцентом на онлайн-бронирования и мультиканальные продажи.</w:t>
      </w:r>
    </w:p>
    <w:p w14:paraId="333E3ACB" w14:textId="13D64261" w:rsidR="00371CA6" w:rsidRDefault="00E0301B" w:rsidP="0074731C">
      <w:pPr>
        <w:spacing w:before="0" w:after="200" w:line="276" w:lineRule="auto"/>
        <w:ind w:firstLine="0"/>
        <w:contextualSpacing w:val="0"/>
        <w:jc w:val="center"/>
        <w:rPr>
          <w:rFonts w:cs="Times New Roman"/>
        </w:rPr>
      </w:pPr>
      <w:r>
        <w:fldChar w:fldCharType="begin"/>
      </w:r>
      <w:r>
        <w:instrText xml:space="preserve"> INCLUDEPICTURE "https://experience-crm.fr/wp-content/uploads/2023/10/CloudbedsPIC3.png"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A8E35C" wp14:editId="0432C603">
            <wp:extent cx="4037368" cy="2806574"/>
            <wp:effectExtent l="0" t="0" r="1270" b="635"/>
            <wp:docPr id="2027845958" name="Рисунок 3" descr="Cloudbeds: The Solution that Energizes the Hospit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udbeds: The Solution that Energizes the Hospitalit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273" cy="281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D8DB1A" w14:textId="51CEBDD4" w:rsidR="00F3674E" w:rsidRPr="00FC0C44" w:rsidRDefault="0074731C" w:rsidP="000D23E0">
      <w:pPr>
        <w:pStyle w:val="a9"/>
      </w:pPr>
      <w:r>
        <w:t xml:space="preserve">Рисунок 3 – </w:t>
      </w:r>
      <w:r w:rsidR="0001007A">
        <w:t>С</w:t>
      </w:r>
      <w:r>
        <w:t xml:space="preserve">криншот интерфейса программы </w:t>
      </w:r>
      <w:r w:rsidR="00204BE6">
        <w:t>«</w:t>
      </w:r>
      <w:proofErr w:type="spellStart"/>
      <w:r w:rsidR="00204BE6">
        <w:rPr>
          <w:lang w:val="en-AU"/>
        </w:rPr>
        <w:t>Cloudbeds</w:t>
      </w:r>
      <w:proofErr w:type="spellEnd"/>
      <w:r w:rsidR="00204BE6">
        <w:t>»</w:t>
      </w:r>
    </w:p>
    <w:p w14:paraId="68D9A3E5" w14:textId="77777777" w:rsidR="00F3674E" w:rsidRPr="00204BE6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</w:rPr>
      </w:pPr>
      <w:r w:rsidRPr="000E38CD">
        <w:rPr>
          <w:b/>
          <w:bCs/>
        </w:rPr>
        <w:t>Преимущества:</w:t>
      </w:r>
    </w:p>
    <w:p w14:paraId="490450D4" w14:textId="31335EC2" w:rsidR="00E0301B" w:rsidRPr="00E0301B" w:rsidRDefault="00E0301B" w:rsidP="00E0301B">
      <w:pPr>
        <w:pStyle w:val="a0"/>
        <w:numPr>
          <w:ilvl w:val="0"/>
          <w:numId w:val="49"/>
        </w:numPr>
        <w:ind w:left="0" w:firstLine="851"/>
        <w:rPr>
          <w:lang w:val="en-AU"/>
        </w:rPr>
      </w:pPr>
      <w:r>
        <w:t>и</w:t>
      </w:r>
      <w:proofErr w:type="spellStart"/>
      <w:r w:rsidRPr="00E0301B">
        <w:rPr>
          <w:lang w:val="en-AU"/>
        </w:rPr>
        <w:t>нтеграция</w:t>
      </w:r>
      <w:proofErr w:type="spellEnd"/>
      <w:r w:rsidRPr="00E0301B">
        <w:rPr>
          <w:lang w:val="en-AU"/>
        </w:rPr>
        <w:t xml:space="preserve"> с 300+ </w:t>
      </w:r>
      <w:proofErr w:type="spellStart"/>
      <w:r w:rsidRPr="00E0301B">
        <w:rPr>
          <w:lang w:val="en-AU"/>
        </w:rPr>
        <w:t>каналами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бронирования</w:t>
      </w:r>
      <w:proofErr w:type="spellEnd"/>
      <w:r>
        <w:rPr>
          <w:lang w:val="en-AU"/>
        </w:rPr>
        <w:t>;</w:t>
      </w:r>
    </w:p>
    <w:p w14:paraId="459DBB11" w14:textId="1AC6FC97" w:rsidR="00E0301B" w:rsidRPr="00E0301B" w:rsidRDefault="00E0301B" w:rsidP="00E0301B">
      <w:pPr>
        <w:pStyle w:val="a0"/>
        <w:numPr>
          <w:ilvl w:val="0"/>
          <w:numId w:val="49"/>
        </w:numPr>
        <w:ind w:left="0" w:firstLine="851"/>
        <w:rPr>
          <w:lang w:val="en-AU"/>
        </w:rPr>
      </w:pPr>
      <w:r>
        <w:t>а</w:t>
      </w:r>
      <w:proofErr w:type="spellStart"/>
      <w:r w:rsidRPr="00E0301B">
        <w:rPr>
          <w:lang w:val="en-AU"/>
        </w:rPr>
        <w:t>втоматическое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управление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тарифами</w:t>
      </w:r>
      <w:proofErr w:type="spellEnd"/>
      <w:r>
        <w:rPr>
          <w:lang w:val="en-AU"/>
        </w:rPr>
        <w:t>;</w:t>
      </w:r>
    </w:p>
    <w:p w14:paraId="63E6985D" w14:textId="0AB00462" w:rsidR="00E0301B" w:rsidRPr="00E0301B" w:rsidRDefault="00E0301B" w:rsidP="00E0301B">
      <w:pPr>
        <w:pStyle w:val="a0"/>
        <w:numPr>
          <w:ilvl w:val="0"/>
          <w:numId w:val="49"/>
        </w:numPr>
        <w:ind w:left="0" w:firstLine="851"/>
        <w:rPr>
          <w:lang w:val="en-AU"/>
        </w:rPr>
      </w:pPr>
      <w:r>
        <w:t>в</w:t>
      </w:r>
      <w:proofErr w:type="spellStart"/>
      <w:r w:rsidRPr="00E0301B">
        <w:rPr>
          <w:lang w:val="en-AU"/>
        </w:rPr>
        <w:t>строенный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конструктор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сайта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отеля</w:t>
      </w:r>
      <w:proofErr w:type="spellEnd"/>
      <w:r>
        <w:rPr>
          <w:lang w:val="en-AU"/>
        </w:rPr>
        <w:t>.</w:t>
      </w:r>
    </w:p>
    <w:p w14:paraId="3E6F1702" w14:textId="10BEC2A9" w:rsidR="004B6B93" w:rsidRDefault="00F3674E" w:rsidP="000E38CD">
      <w:pPr>
        <w:pStyle w:val="a0"/>
        <w:numPr>
          <w:ilvl w:val="0"/>
          <w:numId w:val="0"/>
        </w:numPr>
        <w:ind w:left="851"/>
        <w:rPr>
          <w:b/>
          <w:bCs/>
          <w:lang w:val="en-AU"/>
        </w:rPr>
      </w:pPr>
      <w:r w:rsidRPr="000E38CD">
        <w:rPr>
          <w:b/>
          <w:bCs/>
        </w:rPr>
        <w:t>Недостатки:</w:t>
      </w:r>
    </w:p>
    <w:p w14:paraId="304287D2" w14:textId="7C906A2D" w:rsidR="00E0301B" w:rsidRPr="00E0301B" w:rsidRDefault="00E0301B" w:rsidP="00E0301B">
      <w:pPr>
        <w:pStyle w:val="a0"/>
        <w:numPr>
          <w:ilvl w:val="0"/>
          <w:numId w:val="50"/>
        </w:numPr>
        <w:ind w:left="0" w:firstLine="851"/>
        <w:rPr>
          <w:lang w:val="en-AU"/>
        </w:rPr>
      </w:pPr>
      <w:r>
        <w:t>в</w:t>
      </w:r>
      <w:proofErr w:type="spellStart"/>
      <w:r w:rsidRPr="00E0301B">
        <w:rPr>
          <w:lang w:val="en-AU"/>
        </w:rPr>
        <w:t>ысокая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ежемесячная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стоимость</w:t>
      </w:r>
      <w:proofErr w:type="spellEnd"/>
      <w:r>
        <w:rPr>
          <w:lang w:val="en-AU"/>
        </w:rPr>
        <w:t>;</w:t>
      </w:r>
    </w:p>
    <w:p w14:paraId="03614D79" w14:textId="5E419FDF" w:rsidR="00E0301B" w:rsidRPr="00E0301B" w:rsidRDefault="00E0301B" w:rsidP="00E0301B">
      <w:pPr>
        <w:pStyle w:val="a0"/>
        <w:numPr>
          <w:ilvl w:val="0"/>
          <w:numId w:val="50"/>
        </w:numPr>
        <w:ind w:left="0" w:firstLine="851"/>
        <w:rPr>
          <w:lang w:val="en-AU"/>
        </w:rPr>
      </w:pPr>
      <w:r>
        <w:t>з</w:t>
      </w:r>
      <w:proofErr w:type="spellStart"/>
      <w:r w:rsidRPr="00E0301B">
        <w:rPr>
          <w:lang w:val="en-AU"/>
        </w:rPr>
        <w:t>ависимость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от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скорости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интернет</w:t>
      </w:r>
      <w:proofErr w:type="spellEnd"/>
      <w:r>
        <w:t>а</w:t>
      </w:r>
      <w:r>
        <w:rPr>
          <w:lang w:val="en-AU"/>
        </w:rPr>
        <w:t>;</w:t>
      </w:r>
    </w:p>
    <w:p w14:paraId="59519B20" w14:textId="72EAEF17" w:rsidR="00E0301B" w:rsidRPr="00E0301B" w:rsidRDefault="00E0301B" w:rsidP="00E0301B">
      <w:pPr>
        <w:pStyle w:val="a0"/>
        <w:numPr>
          <w:ilvl w:val="0"/>
          <w:numId w:val="50"/>
        </w:numPr>
        <w:ind w:left="0" w:firstLine="851"/>
        <w:rPr>
          <w:lang w:val="en-AU"/>
        </w:rPr>
      </w:pPr>
      <w:r>
        <w:t>о</w:t>
      </w:r>
      <w:proofErr w:type="spellStart"/>
      <w:r w:rsidRPr="00E0301B">
        <w:rPr>
          <w:lang w:val="en-AU"/>
        </w:rPr>
        <w:t>граниченная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кастомизация</w:t>
      </w:r>
      <w:proofErr w:type="spellEnd"/>
      <w:r w:rsidRPr="00E0301B">
        <w:rPr>
          <w:lang w:val="en-AU"/>
        </w:rPr>
        <w:t xml:space="preserve"> </w:t>
      </w:r>
      <w:proofErr w:type="spellStart"/>
      <w:r w:rsidRPr="00E0301B">
        <w:rPr>
          <w:lang w:val="en-AU"/>
        </w:rPr>
        <w:t>отчетности</w:t>
      </w:r>
      <w:proofErr w:type="spellEnd"/>
      <w:r>
        <w:rPr>
          <w:lang w:val="en-AU"/>
        </w:rPr>
        <w:t>.</w:t>
      </w:r>
    </w:p>
    <w:p w14:paraId="5EDDB226" w14:textId="440EFB6F" w:rsidR="004B6B93" w:rsidRPr="004B6B93" w:rsidRDefault="00422E9F" w:rsidP="004B6B93">
      <w:pPr>
        <w:rPr>
          <w:b/>
          <w:bCs/>
        </w:rPr>
      </w:pPr>
      <w:r w:rsidRPr="00422E9F">
        <w:lastRenderedPageBreak/>
        <w:t>В результате анализа аналогов сформировалось видение конечного продукта «</w:t>
      </w:r>
      <w:proofErr w:type="spellStart"/>
      <w:r w:rsidRPr="00422E9F">
        <w:t>ГостиТут</w:t>
      </w:r>
      <w:proofErr w:type="spellEnd"/>
      <w:r w:rsidRPr="00422E9F">
        <w:t xml:space="preserve">», который должен содержать: централизованное управление номерным фондом, безопасное хранение персональных данных гостей с шифрованием AES-256, формирование отчетов </w:t>
      </w:r>
      <w:r w:rsidR="00D53DAD">
        <w:t>о гостях</w:t>
      </w:r>
      <w:r w:rsidRPr="00422E9F">
        <w:t>, контроль статусов уборки и занятости номеров, а также упрощенный интерфейс для работы администратора без специальной технической подготовки.</w:t>
      </w:r>
    </w:p>
    <w:p w14:paraId="092F632B" w14:textId="6B5C7B5B" w:rsidR="00E61B22" w:rsidRDefault="00E61B22" w:rsidP="00E61B22">
      <w:pPr>
        <w:pStyle w:val="1"/>
      </w:pPr>
      <w:bookmarkStart w:id="15" w:name="_Toc211939840"/>
      <w:r w:rsidRPr="00B37AFD">
        <w:lastRenderedPageBreak/>
        <w:t>Требования к результатам разработки</w:t>
      </w:r>
      <w:bookmarkEnd w:id="15"/>
    </w:p>
    <w:p w14:paraId="11578895" w14:textId="5957898A" w:rsidR="007B28CD" w:rsidRPr="007B28CD" w:rsidRDefault="007B28CD" w:rsidP="007B28CD">
      <w:r>
        <w:t>Данный раздел настоящего технического задания содержит основные требования к результатам разработки.</w:t>
      </w:r>
    </w:p>
    <w:p w14:paraId="43756BA9" w14:textId="3EAA9A89" w:rsidR="001D3FB1" w:rsidRPr="00F75D56" w:rsidRDefault="001D3FB1" w:rsidP="001D3FB1">
      <w:pPr>
        <w:pStyle w:val="2"/>
      </w:pPr>
      <w:bookmarkStart w:id="16" w:name="_Toc211939841"/>
      <w:r w:rsidRPr="00F75D56">
        <w:t>Пр</w:t>
      </w:r>
      <w:r w:rsidR="004E43CE" w:rsidRPr="00F75D56">
        <w:t>инцип работы программы</w:t>
      </w:r>
      <w:bookmarkEnd w:id="16"/>
    </w:p>
    <w:p w14:paraId="4A88300C" w14:textId="77777777" w:rsidR="00F75D56" w:rsidRDefault="00F75D56" w:rsidP="00F75D56">
      <w:pPr>
        <w:ind w:right="849"/>
      </w:pPr>
      <w:r w:rsidRPr="002F5C8A">
        <w:t xml:space="preserve">Продукт, получаемый в ходе разработки по настоящему техническому заданию, содержит следующие </w:t>
      </w:r>
      <w:r>
        <w:t>принципы работы</w:t>
      </w:r>
      <w:r w:rsidRPr="002F5C8A">
        <w:t>:</w:t>
      </w:r>
    </w:p>
    <w:p w14:paraId="413F10EF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взаимодействие с системой должно происходить после успешной авторизации;</w:t>
      </w:r>
    </w:p>
    <w:p w14:paraId="2B797665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осуществлять бронирование номеров для гостей;</w:t>
      </w:r>
    </w:p>
    <w:p w14:paraId="6DBFC4CC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регистрировать заезд и выезд гостей с внесением паспортных данных;</w:t>
      </w:r>
    </w:p>
    <w:p w14:paraId="70EDCA94" w14:textId="25696174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управлять статусами номеров (свободен, занят, уборк</w:t>
      </w:r>
      <w:r w:rsidR="004816E0">
        <w:rPr>
          <w:rFonts w:eastAsia="Times New Roman" w:cs="Times New Roman"/>
          <w:szCs w:val="24"/>
        </w:rPr>
        <w:t>а</w:t>
      </w:r>
      <w:r w:rsidR="00D53DAD">
        <w:rPr>
          <w:rFonts w:eastAsia="Times New Roman" w:cs="Times New Roman"/>
          <w:szCs w:val="24"/>
        </w:rPr>
        <w:t>, бронь)</w:t>
      </w:r>
      <w:r w:rsidRPr="00F75D56">
        <w:rPr>
          <w:rFonts w:eastAsia="Times New Roman" w:cs="Times New Roman"/>
          <w:szCs w:val="24"/>
        </w:rPr>
        <w:t>;</w:t>
      </w:r>
    </w:p>
    <w:p w14:paraId="6D81955C" w14:textId="5761DB92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просматривать</w:t>
      </w:r>
      <w:r w:rsidR="00E90047">
        <w:rPr>
          <w:rFonts w:eastAsia="Times New Roman" w:cs="Times New Roman"/>
          <w:szCs w:val="24"/>
        </w:rPr>
        <w:t xml:space="preserve"> информацию о</w:t>
      </w:r>
      <w:r w:rsidRPr="00F75D56">
        <w:rPr>
          <w:rFonts w:eastAsia="Times New Roman" w:cs="Times New Roman"/>
          <w:szCs w:val="24"/>
        </w:rPr>
        <w:t xml:space="preserve"> прожива</w:t>
      </w:r>
      <w:r w:rsidR="004816E0">
        <w:rPr>
          <w:rFonts w:eastAsia="Times New Roman" w:cs="Times New Roman"/>
          <w:szCs w:val="24"/>
        </w:rPr>
        <w:t>ющ</w:t>
      </w:r>
      <w:r w:rsidR="00E90047">
        <w:rPr>
          <w:rFonts w:eastAsia="Times New Roman" w:cs="Times New Roman"/>
          <w:szCs w:val="24"/>
        </w:rPr>
        <w:t>их</w:t>
      </w:r>
      <w:r w:rsidRPr="00F75D56">
        <w:rPr>
          <w:rFonts w:eastAsia="Times New Roman" w:cs="Times New Roman"/>
          <w:szCs w:val="24"/>
        </w:rPr>
        <w:t xml:space="preserve"> гост</w:t>
      </w:r>
      <w:r w:rsidR="00E90047">
        <w:rPr>
          <w:rFonts w:eastAsia="Times New Roman" w:cs="Times New Roman"/>
          <w:szCs w:val="24"/>
        </w:rPr>
        <w:t>ях</w:t>
      </w:r>
      <w:r w:rsidRPr="00F75D56">
        <w:rPr>
          <w:rFonts w:eastAsia="Times New Roman" w:cs="Times New Roman"/>
          <w:szCs w:val="24"/>
        </w:rPr>
        <w:t>;</w:t>
      </w:r>
    </w:p>
    <w:p w14:paraId="1F4BE588" w14:textId="22108CA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 xml:space="preserve">администратор может формировать отчеты </w:t>
      </w:r>
      <w:r w:rsidR="004816E0">
        <w:rPr>
          <w:rFonts w:eastAsia="Times New Roman" w:cs="Times New Roman"/>
          <w:szCs w:val="24"/>
        </w:rPr>
        <w:t>о гостях</w:t>
      </w:r>
      <w:r w:rsidRPr="00F75D56">
        <w:rPr>
          <w:rFonts w:eastAsia="Times New Roman" w:cs="Times New Roman"/>
          <w:szCs w:val="24"/>
        </w:rPr>
        <w:t>;</w:t>
      </w:r>
    </w:p>
    <w:p w14:paraId="3DB156AB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просматривать статистику загрузки номерного фонда;</w:t>
      </w:r>
    </w:p>
    <w:p w14:paraId="5756A3CE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система автоматически шифрует паспортные данные гостей при сохранении в базу данных;</w:t>
      </w:r>
    </w:p>
    <w:p w14:paraId="31D6ECD4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система автоматически рассчитывает стоимость проживания на основе выбранного номера и периода;</w:t>
      </w:r>
    </w:p>
    <w:p w14:paraId="7B28BCDB" w14:textId="77777777" w:rsidR="00F75D56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администратор может управлять списком номеров и их характеристиками;</w:t>
      </w:r>
    </w:p>
    <w:p w14:paraId="1DD13F67" w14:textId="537C9E10" w:rsidR="006F519B" w:rsidRPr="00F75D56" w:rsidRDefault="00F75D56" w:rsidP="00F75D56">
      <w:pPr>
        <w:pStyle w:val="a0"/>
        <w:numPr>
          <w:ilvl w:val="0"/>
          <w:numId w:val="42"/>
        </w:numPr>
        <w:ind w:left="0" w:firstLine="851"/>
        <w:rPr>
          <w:rFonts w:eastAsia="Times New Roman" w:cs="Times New Roman"/>
          <w:szCs w:val="24"/>
        </w:rPr>
      </w:pPr>
      <w:r w:rsidRPr="00F75D56">
        <w:rPr>
          <w:rFonts w:eastAsia="Times New Roman" w:cs="Times New Roman"/>
          <w:szCs w:val="24"/>
        </w:rPr>
        <w:t>система обеспечивает резервное копирование базы данных.</w:t>
      </w:r>
    </w:p>
    <w:p w14:paraId="612CCE5B" w14:textId="637E45E7" w:rsidR="0032035F" w:rsidRPr="00CC0DE7" w:rsidRDefault="0032035F" w:rsidP="0032035F">
      <w:pPr>
        <w:pStyle w:val="2"/>
      </w:pPr>
      <w:bookmarkStart w:id="17" w:name="_Toc211939842"/>
      <w:r w:rsidRPr="00CC0DE7">
        <w:t>Требования к пользовательскому интерфейсу</w:t>
      </w:r>
      <w:bookmarkEnd w:id="17"/>
    </w:p>
    <w:p w14:paraId="787F6331" w14:textId="77777777" w:rsidR="000B108E" w:rsidRDefault="000B108E" w:rsidP="000B108E">
      <w:r>
        <w:t>В данном разделе указаны требования к пользовательскому интерфейсу продукта.</w:t>
      </w:r>
    </w:p>
    <w:p w14:paraId="4A0D3A9F" w14:textId="753978A2" w:rsidR="000B108E" w:rsidRDefault="009E6057" w:rsidP="000B108E">
      <w:r>
        <w:t>Приложение</w:t>
      </w:r>
      <w:r w:rsidR="000B108E">
        <w:t xml:space="preserve"> должн</w:t>
      </w:r>
      <w:r>
        <w:t>о</w:t>
      </w:r>
      <w:r w:rsidR="000B108E">
        <w:t xml:space="preserve"> иметь простой и понятный пользователю интерфейс. Размер окна должен изменяться.</w:t>
      </w:r>
    </w:p>
    <w:p w14:paraId="74F27C14" w14:textId="41F7DCB9" w:rsidR="00D13A77" w:rsidRDefault="00D13A77" w:rsidP="00311804">
      <w:r>
        <w:t xml:space="preserve">На рисунке 4 показан макет </w:t>
      </w:r>
      <w:r w:rsidR="009E6057">
        <w:t>меню входа</w:t>
      </w:r>
      <w:r>
        <w:t>. На макете располага</w:t>
      </w:r>
      <w:r w:rsidR="009E6057">
        <w:t>ется</w:t>
      </w:r>
      <w:r>
        <w:t xml:space="preserve"> кнопк</w:t>
      </w:r>
      <w:r w:rsidR="009E6057">
        <w:t>а</w:t>
      </w:r>
      <w:r>
        <w:t xml:space="preserve"> </w:t>
      </w:r>
      <w:r w:rsidR="009E6057">
        <w:t>«Вход» и два поля для ввода логина и пароля</w:t>
      </w:r>
      <w:r w:rsidRPr="00D13A77">
        <w:t>.</w:t>
      </w:r>
      <w:r w:rsidR="004A6EE9">
        <w:t xml:space="preserve"> При нажатии на </w:t>
      </w:r>
      <w:r w:rsidR="009E6057">
        <w:t>кнопку</w:t>
      </w:r>
      <w:r w:rsidR="004A6EE9" w:rsidRPr="004A6EE9">
        <w:t>,</w:t>
      </w:r>
      <w:r w:rsidR="004A6EE9">
        <w:t xml:space="preserve"> нам открывается новое окно</w:t>
      </w:r>
      <w:r w:rsidR="004A6EE9" w:rsidRPr="004A6EE9">
        <w:t>,</w:t>
      </w:r>
      <w:r w:rsidR="004A6EE9">
        <w:t xml:space="preserve"> в котором и будет про</w:t>
      </w:r>
      <w:r w:rsidR="009E6057">
        <w:t>исходить основное взаимодействие с программой</w:t>
      </w:r>
      <w:r w:rsidR="004A6EE9" w:rsidRPr="004A6EE9">
        <w:t>.</w:t>
      </w:r>
    </w:p>
    <w:p w14:paraId="0EF5506E" w14:textId="286EE7AC" w:rsidR="0032035F" w:rsidRPr="007E0464" w:rsidRDefault="004816E0" w:rsidP="00B04962">
      <w:pPr>
        <w:ind w:firstLine="0"/>
        <w:jc w:val="center"/>
      </w:pPr>
      <w:r w:rsidRPr="004816E0">
        <w:rPr>
          <w:noProof/>
        </w:rPr>
        <w:lastRenderedPageBreak/>
        <w:drawing>
          <wp:inline distT="0" distB="0" distL="0" distR="0" wp14:anchorId="41BA8854" wp14:editId="2F0FFAD7">
            <wp:extent cx="6235731" cy="3794600"/>
            <wp:effectExtent l="0" t="0" r="0" b="3175"/>
            <wp:docPr id="88797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73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4003" cy="37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377E" w14:textId="44C4B7BB" w:rsidR="0032035F" w:rsidRPr="007E0464" w:rsidRDefault="000B108E" w:rsidP="0060683A">
      <w:pPr>
        <w:pStyle w:val="a9"/>
      </w:pPr>
      <w:r>
        <w:t xml:space="preserve">Рисунок </w:t>
      </w:r>
      <w:r w:rsidR="00D13A77">
        <w:t>4</w:t>
      </w:r>
      <w:r>
        <w:t xml:space="preserve"> – </w:t>
      </w:r>
      <w:r w:rsidR="00D13A77">
        <w:t xml:space="preserve">Макет </w:t>
      </w:r>
      <w:r w:rsidR="004816E0">
        <w:t>меню входа</w:t>
      </w:r>
    </w:p>
    <w:p w14:paraId="412C0690" w14:textId="3B2F9BCB" w:rsidR="009E6057" w:rsidRDefault="000857EA" w:rsidP="000857EA">
      <w:r>
        <w:t xml:space="preserve">На рисунке 5 показан макет раздела номера. Можно увидеть разделение </w:t>
      </w:r>
      <w:proofErr w:type="spellStart"/>
      <w:r>
        <w:t>сущетсвующих</w:t>
      </w:r>
      <w:proofErr w:type="spellEnd"/>
      <w:r>
        <w:t xml:space="preserve"> номеров на категории комфортности (Стандарт, Комфорт+, Люкс). В каждом столбце есть окрашенное поле с этажом и номером комнаты, а также даты, до которой данный номер занят. Каждый имеет свое значение (Свободен, Уборка, Занят, Бронь), что сообщают нам маркеры. Имеется кнопка «Изменить статус» для изменения статуса выбранного номера</w:t>
      </w:r>
      <w:r w:rsidR="009E6057">
        <w:t xml:space="preserve">. </w:t>
      </w:r>
    </w:p>
    <w:p w14:paraId="001A55F7" w14:textId="080C94DA" w:rsidR="009E6057" w:rsidRDefault="000857EA" w:rsidP="009E6057">
      <w:pPr>
        <w:spacing w:before="0" w:after="200"/>
        <w:contextualSpacing w:val="0"/>
        <w:jc w:val="center"/>
      </w:pPr>
      <w:r w:rsidRPr="000857EA">
        <w:rPr>
          <w:noProof/>
        </w:rPr>
        <w:lastRenderedPageBreak/>
        <w:drawing>
          <wp:inline distT="0" distB="0" distL="0" distR="0" wp14:anchorId="65B73434" wp14:editId="0EA19FAF">
            <wp:extent cx="5163641" cy="3385996"/>
            <wp:effectExtent l="0" t="0" r="5715" b="5080"/>
            <wp:docPr id="152166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0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729" cy="342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B342" w14:textId="236D4380" w:rsidR="009E6057" w:rsidRDefault="009E6057" w:rsidP="009E6057">
      <w:pPr>
        <w:spacing w:before="0" w:after="200"/>
        <w:contextualSpacing w:val="0"/>
        <w:jc w:val="center"/>
      </w:pPr>
      <w:r>
        <w:t>Рисунок 5 – Макет раздел</w:t>
      </w:r>
      <w:r w:rsidR="000857EA">
        <w:t>а</w:t>
      </w:r>
      <w:r>
        <w:t xml:space="preserve"> </w:t>
      </w:r>
      <w:r w:rsidR="000857EA">
        <w:t>главная</w:t>
      </w:r>
    </w:p>
    <w:p w14:paraId="7D2A6F82" w14:textId="4DB26116" w:rsidR="00B04962" w:rsidRPr="009E6057" w:rsidRDefault="00B04962" w:rsidP="005A1387">
      <w:pPr>
        <w:spacing w:before="0" w:after="200"/>
        <w:contextualSpacing w:val="0"/>
      </w:pPr>
      <w:r>
        <w:t xml:space="preserve">На рисунке </w:t>
      </w:r>
      <w:r w:rsidR="009E6057">
        <w:t>6</w:t>
      </w:r>
      <w:r>
        <w:t xml:space="preserve"> показан макет </w:t>
      </w:r>
      <w:r w:rsidR="009E6057">
        <w:t>раздела гости</w:t>
      </w:r>
      <w:r w:rsidR="004A6EE9" w:rsidRPr="004A6EE9">
        <w:t xml:space="preserve">. </w:t>
      </w:r>
      <w:r w:rsidR="009E6057">
        <w:t xml:space="preserve">В разделе гости имеются 3 кнопки, а именно: «Добавить гостя», «Выселить гостя», «Отчет по гостю». При нажатии на кнопку «Добавить гостя», откроется </w:t>
      </w:r>
      <w:proofErr w:type="gramStart"/>
      <w:r w:rsidR="009E6057">
        <w:t>меню</w:t>
      </w:r>
      <w:proofErr w:type="gramEnd"/>
      <w:r w:rsidR="009E6057">
        <w:t xml:space="preserve"> в котором администратор должен заполнить данные о человеке, для его заселения. При нажатии «Выселить гостя», гость исчезает из списка гостей и считается выселенным. При нажатии «Отчет по гостю» локально создается </w:t>
      </w:r>
      <w:r w:rsidR="009E6057">
        <w:rPr>
          <w:lang w:val="en-AU"/>
        </w:rPr>
        <w:t>Word</w:t>
      </w:r>
      <w:r w:rsidR="009E6057">
        <w:t xml:space="preserve"> документ, в котором содержится все данные о госте.</w:t>
      </w:r>
    </w:p>
    <w:p w14:paraId="5A8D332E" w14:textId="1C33E252" w:rsidR="00B04962" w:rsidRDefault="000857EA" w:rsidP="004816E0">
      <w:pPr>
        <w:spacing w:before="0" w:after="200" w:line="276" w:lineRule="auto"/>
        <w:contextualSpacing w:val="0"/>
        <w:jc w:val="center"/>
      </w:pPr>
      <w:r w:rsidRPr="000857EA">
        <w:rPr>
          <w:noProof/>
        </w:rPr>
        <w:lastRenderedPageBreak/>
        <w:drawing>
          <wp:inline distT="0" distB="0" distL="0" distR="0" wp14:anchorId="0D7E1D6A" wp14:editId="3A3B12C5">
            <wp:extent cx="5410200" cy="3594100"/>
            <wp:effectExtent l="0" t="0" r="0" b="0"/>
            <wp:docPr id="103661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8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CF13" w14:textId="2206BD3C" w:rsidR="00B04962" w:rsidRDefault="00B04962" w:rsidP="0060683A">
      <w:pPr>
        <w:pStyle w:val="a9"/>
      </w:pPr>
      <w:r w:rsidRPr="0060683A">
        <w:t xml:space="preserve">Рисунок </w:t>
      </w:r>
      <w:r w:rsidR="009E6057">
        <w:t>6</w:t>
      </w:r>
      <w:r w:rsidRPr="0060683A">
        <w:t xml:space="preserve"> – Макет </w:t>
      </w:r>
      <w:r w:rsidR="004816E0">
        <w:t>раздела гости</w:t>
      </w:r>
    </w:p>
    <w:p w14:paraId="3E1696A4" w14:textId="718A8E3A" w:rsidR="00913E3A" w:rsidRDefault="00913E3A" w:rsidP="00913E3A">
      <w:r>
        <w:t xml:space="preserve">На рисунке </w:t>
      </w:r>
      <w:r w:rsidR="009E6057">
        <w:t>7</w:t>
      </w:r>
      <w:r>
        <w:t xml:space="preserve"> показан макет </w:t>
      </w:r>
      <w:r w:rsidR="009E6057">
        <w:t>раздела номера</w:t>
      </w:r>
      <w:r>
        <w:t>.</w:t>
      </w:r>
      <w:r w:rsidR="009E6057">
        <w:t xml:space="preserve"> Можно увидеть</w:t>
      </w:r>
      <w:r w:rsidR="000857EA">
        <w:t xml:space="preserve"> 2 кнопки «Добавить номер» и «Удалить номер»</w:t>
      </w:r>
      <w:r w:rsidR="009E6057">
        <w:t>.</w:t>
      </w:r>
      <w:r w:rsidR="000857EA">
        <w:t xml:space="preserve"> При нажатии на «Добавить номер», открывается окно, в котором нужно заполнить сведения о номере, чтобы это отобразилось в таблице ниже. При нажатии «Удалить номер», сведения о номере удаляются из таблицы. Если два раза нажать на существующий номер из таблицы, то откроется окно, в котором можно отредактировать определенную информацию о номере, например стоимость.</w:t>
      </w:r>
    </w:p>
    <w:p w14:paraId="4034483F" w14:textId="35D38FF0" w:rsidR="00CA7BD5" w:rsidRDefault="000857EA" w:rsidP="00CA7BD5">
      <w:pPr>
        <w:jc w:val="center"/>
      </w:pPr>
      <w:r w:rsidRPr="000857EA">
        <w:rPr>
          <w:noProof/>
        </w:rPr>
        <w:lastRenderedPageBreak/>
        <w:drawing>
          <wp:inline distT="0" distB="0" distL="0" distR="0" wp14:anchorId="1045C42E" wp14:editId="5F83D1F4">
            <wp:extent cx="5422900" cy="3568700"/>
            <wp:effectExtent l="0" t="0" r="0" b="0"/>
            <wp:docPr id="20372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B302" w14:textId="7350D0FE" w:rsidR="00CA7BD5" w:rsidRDefault="00CA7BD5" w:rsidP="00CA7BD5">
      <w:pPr>
        <w:pStyle w:val="a9"/>
      </w:pPr>
      <w:r>
        <w:t xml:space="preserve">Рисунок </w:t>
      </w:r>
      <w:r w:rsidR="009E6057">
        <w:t>7</w:t>
      </w:r>
      <w:r>
        <w:t xml:space="preserve"> – Макет </w:t>
      </w:r>
      <w:r w:rsidR="004816E0">
        <w:t>раздела номера</w:t>
      </w:r>
    </w:p>
    <w:p w14:paraId="3A7A94DC" w14:textId="4C41F300" w:rsidR="009E6057" w:rsidRPr="009E6057" w:rsidRDefault="009E6057" w:rsidP="009E6057">
      <w:r>
        <w:t>На рисунке 8 показан макет раздела брони. Можно увидеть таблицу с данными о потенциальных клиентах, которые забронировали номер. При нажатии на кнопку «Добавить бронь», в открывшемся окне, администратор вносит данные о клиенте. При нажатии кнопки «Отменить бронь», удаляется информации о выбранной брони.</w:t>
      </w:r>
    </w:p>
    <w:p w14:paraId="6ADEEF7C" w14:textId="70D3AAD3" w:rsidR="004816E0" w:rsidRPr="004816E0" w:rsidRDefault="000857EA" w:rsidP="004816E0">
      <w:pPr>
        <w:jc w:val="center"/>
      </w:pPr>
      <w:r w:rsidRPr="000857EA">
        <w:rPr>
          <w:noProof/>
        </w:rPr>
        <w:drawing>
          <wp:inline distT="0" distB="0" distL="0" distR="0" wp14:anchorId="034D631B" wp14:editId="3DA03DAE">
            <wp:extent cx="5024547" cy="3306552"/>
            <wp:effectExtent l="0" t="0" r="5080" b="0"/>
            <wp:docPr id="159410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5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481" cy="331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D1A9" w14:textId="736B8CF2" w:rsidR="004816E0" w:rsidRPr="004816E0" w:rsidRDefault="004816E0" w:rsidP="004816E0">
      <w:pPr>
        <w:jc w:val="center"/>
      </w:pPr>
      <w:r>
        <w:t xml:space="preserve">Рисунок </w:t>
      </w:r>
      <w:r w:rsidR="009E6057">
        <w:t>8</w:t>
      </w:r>
      <w:r>
        <w:t xml:space="preserve"> – Макет раздела Брони</w:t>
      </w:r>
    </w:p>
    <w:p w14:paraId="611F7F33" w14:textId="071CF688" w:rsidR="0032035F" w:rsidRPr="00B37AFD" w:rsidRDefault="0032035F" w:rsidP="0032035F">
      <w:pPr>
        <w:pStyle w:val="2"/>
      </w:pPr>
      <w:bookmarkStart w:id="18" w:name="_Toc211939843"/>
      <w:r w:rsidRPr="00B37AFD">
        <w:lastRenderedPageBreak/>
        <w:t>Требования к показателям назначения</w:t>
      </w:r>
      <w:bookmarkEnd w:id="18"/>
    </w:p>
    <w:p w14:paraId="47287A0B" w14:textId="164FCCC8" w:rsidR="0032035F" w:rsidRPr="00311804" w:rsidRDefault="0032035F" w:rsidP="00311804">
      <w:r w:rsidRPr="002B030B">
        <w:t>Требования к показателям назначения не предъявляются.</w:t>
      </w:r>
    </w:p>
    <w:p w14:paraId="00EA1178" w14:textId="5B597A09" w:rsidR="001D3FB1" w:rsidRPr="00F75D56" w:rsidRDefault="00AA50F6" w:rsidP="00AA50F6">
      <w:pPr>
        <w:pStyle w:val="2"/>
        <w:rPr>
          <w:lang w:val="en-AU"/>
        </w:rPr>
      </w:pPr>
      <w:bookmarkStart w:id="19" w:name="_Toc211939844"/>
      <w:r w:rsidRPr="00F75D56">
        <w:t>Требования к функциям</w:t>
      </w:r>
      <w:bookmarkEnd w:id="19"/>
    </w:p>
    <w:p w14:paraId="6B08A9B8" w14:textId="065A4F09" w:rsidR="004E43CE" w:rsidRPr="004E43CE" w:rsidRDefault="004E43CE" w:rsidP="004E43CE">
      <w:r>
        <w:t>Приложение</w:t>
      </w:r>
      <w:r w:rsidR="00763D30">
        <w:t xml:space="preserve"> должн</w:t>
      </w:r>
      <w:r>
        <w:t>о</w:t>
      </w:r>
      <w:r w:rsidR="00763D30">
        <w:t xml:space="preserve"> </w:t>
      </w:r>
      <w:r w:rsidR="00763D30" w:rsidRPr="0084174A">
        <w:t>обеспечивать следующие функции:</w:t>
      </w:r>
      <w:r w:rsidR="00763D30">
        <w:t xml:space="preserve">  </w:t>
      </w:r>
    </w:p>
    <w:p w14:paraId="505A5D99" w14:textId="77777777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авторизацию администратора в системе;</w:t>
      </w:r>
    </w:p>
    <w:p w14:paraId="35C59811" w14:textId="77777777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управление номерным фондом (добавление, редактирование, удаление номеров);</w:t>
      </w:r>
    </w:p>
    <w:p w14:paraId="786783B6" w14:textId="77777777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бронирование номеров с фиксацией дат заезда и выезда;</w:t>
      </w:r>
    </w:p>
    <w:p w14:paraId="3634DE85" w14:textId="77777777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регистрацию заезда и выезда гостей;</w:t>
      </w:r>
    </w:p>
    <w:p w14:paraId="25496278" w14:textId="77777777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внесение и защищенное хранение паспортных данных гостей с использованием AES-256 шифрования;</w:t>
      </w:r>
    </w:p>
    <w:p w14:paraId="0B535A62" w14:textId="42A654A6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управление статусами номеров (свободен, занят, на уборке</w:t>
      </w:r>
      <w:r w:rsidR="000857EA">
        <w:rPr>
          <w:rFonts w:cs="Times New Roman"/>
        </w:rPr>
        <w:t>, бронь</w:t>
      </w:r>
      <w:r w:rsidRPr="00F75D56">
        <w:rPr>
          <w:rFonts w:cs="Times New Roman"/>
        </w:rPr>
        <w:t>);</w:t>
      </w:r>
    </w:p>
    <w:p w14:paraId="17BF0B57" w14:textId="29EA0AD1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 xml:space="preserve">формирование отчетов </w:t>
      </w:r>
      <w:r w:rsidR="000857EA">
        <w:rPr>
          <w:rFonts w:cs="Times New Roman"/>
        </w:rPr>
        <w:t>о госте</w:t>
      </w:r>
      <w:r w:rsidRPr="00F75D56">
        <w:rPr>
          <w:rFonts w:cs="Times New Roman"/>
        </w:rPr>
        <w:t>;</w:t>
      </w:r>
    </w:p>
    <w:p w14:paraId="1722C2C1" w14:textId="60852A9C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просмотр загрузки номерного фонда;</w:t>
      </w:r>
    </w:p>
    <w:p w14:paraId="381B8AA2" w14:textId="6FC07EAE" w:rsidR="00F75D56" w:rsidRPr="00F75D56" w:rsidRDefault="00F75D56" w:rsidP="00F75D56">
      <w:pPr>
        <w:pStyle w:val="a0"/>
        <w:numPr>
          <w:ilvl w:val="0"/>
          <w:numId w:val="43"/>
        </w:numPr>
        <w:ind w:left="0" w:firstLine="851"/>
        <w:rPr>
          <w:rFonts w:cs="Times New Roman"/>
        </w:rPr>
      </w:pPr>
      <w:r w:rsidRPr="00F75D56">
        <w:rPr>
          <w:rFonts w:cs="Times New Roman"/>
        </w:rPr>
        <w:t>расчет стоимости проживания;</w:t>
      </w:r>
    </w:p>
    <w:p w14:paraId="39FD8032" w14:textId="7531E258" w:rsidR="0032035F" w:rsidRDefault="0032035F" w:rsidP="0032035F">
      <w:pPr>
        <w:pStyle w:val="2"/>
      </w:pPr>
      <w:bookmarkStart w:id="20" w:name="_Toc211939845"/>
      <w:r>
        <w:t>Требования к видам обеспечения</w:t>
      </w:r>
      <w:bookmarkEnd w:id="20"/>
    </w:p>
    <w:p w14:paraId="72B75BAC" w14:textId="38ED5ECA" w:rsidR="004E43CE" w:rsidRPr="004E43CE" w:rsidRDefault="004E43CE" w:rsidP="004E43CE">
      <w:r>
        <w:t>Данный раздел настоящего технического задания содержит основные требования к видам обеспечения.</w:t>
      </w:r>
    </w:p>
    <w:p w14:paraId="4861CF47" w14:textId="77777777" w:rsidR="0032035F" w:rsidRDefault="0032035F" w:rsidP="0032035F">
      <w:pPr>
        <w:pStyle w:val="3"/>
        <w:rPr>
          <w:lang w:val="en-AU"/>
        </w:rPr>
      </w:pPr>
      <w:bookmarkStart w:id="21" w:name="_Toc211939846"/>
      <w:r w:rsidRPr="00B37AFD">
        <w:t>Требования к математическому обеспечению</w:t>
      </w:r>
      <w:bookmarkEnd w:id="21"/>
    </w:p>
    <w:p w14:paraId="4A32E8AF" w14:textId="30FFC927" w:rsidR="00DF611D" w:rsidRDefault="004E43CE" w:rsidP="004E43CE">
      <w:r>
        <w:t>ИС «</w:t>
      </w:r>
      <w:proofErr w:type="spellStart"/>
      <w:r>
        <w:t>ГостиТут</w:t>
      </w:r>
      <w:proofErr w:type="spellEnd"/>
      <w:r>
        <w:t>» должна содержать следующие формулы расчета:</w:t>
      </w:r>
    </w:p>
    <w:p w14:paraId="7C38F385" w14:textId="6FF0970A" w:rsidR="004E43CE" w:rsidRDefault="004E43CE" w:rsidP="004E43CE">
      <w:pPr>
        <w:pStyle w:val="a0"/>
        <w:numPr>
          <w:ilvl w:val="1"/>
          <w:numId w:val="37"/>
        </w:numPr>
        <w:ind w:left="0" w:firstLine="851"/>
        <w:rPr>
          <w:rFonts w:cs="Times New Roman"/>
        </w:rPr>
      </w:pPr>
      <w:r>
        <w:rPr>
          <w:rFonts w:cs="Times New Roman"/>
        </w:rPr>
        <w:t xml:space="preserve">расчет стоимости проживания при бронировании должен определяться как результат следующей формулы: </w:t>
      </w:r>
      <w:proofErr w:type="spellStart"/>
      <w:r>
        <w:rPr>
          <w:rFonts w:cs="Times New Roman"/>
        </w:rPr>
        <w:t>базовая_стоимость_номера_в_сутки</w:t>
      </w:r>
      <w:proofErr w:type="spellEnd"/>
      <w:r>
        <w:rPr>
          <w:rFonts w:cs="Times New Roman"/>
        </w:rPr>
        <w:t xml:space="preserve"> * </w:t>
      </w:r>
      <w:proofErr w:type="spellStart"/>
      <w:r>
        <w:rPr>
          <w:rFonts w:cs="Times New Roman"/>
        </w:rPr>
        <w:t>количество_дней_проживания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сумма_предоставленной_скидки</w:t>
      </w:r>
      <w:proofErr w:type="spellEnd"/>
      <w:r w:rsidR="004816E0" w:rsidRPr="004816E0">
        <w:rPr>
          <w:rFonts w:cs="Times New Roman"/>
        </w:rPr>
        <w:t>;</w:t>
      </w:r>
    </w:p>
    <w:p w14:paraId="3B82F39D" w14:textId="7BDF598F" w:rsidR="004E43CE" w:rsidRPr="004E43CE" w:rsidRDefault="004E43CE" w:rsidP="004E43CE">
      <w:pPr>
        <w:pStyle w:val="a0"/>
        <w:numPr>
          <w:ilvl w:val="1"/>
          <w:numId w:val="37"/>
        </w:numPr>
        <w:ind w:left="0" w:firstLine="851"/>
        <w:rPr>
          <w:rFonts w:cs="Times New Roman"/>
        </w:rPr>
      </w:pPr>
      <w:r>
        <w:rPr>
          <w:rFonts w:cs="Times New Roman"/>
        </w:rPr>
        <w:t xml:space="preserve">определение продолжительности проживания должно вычисляться по формуле: </w:t>
      </w:r>
      <w:proofErr w:type="spellStart"/>
      <w:r>
        <w:rPr>
          <w:rFonts w:cs="Times New Roman"/>
        </w:rPr>
        <w:t>дата_выезда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дата_заезда</w:t>
      </w:r>
      <w:proofErr w:type="spellEnd"/>
      <w:r>
        <w:rPr>
          <w:rFonts w:cs="Times New Roman"/>
        </w:rPr>
        <w:t xml:space="preserve"> + 1 день (с учетом дня заезда, как полных суток)</w:t>
      </w:r>
      <w:r w:rsidR="004816E0" w:rsidRPr="004816E0">
        <w:rPr>
          <w:rFonts w:cs="Times New Roman"/>
        </w:rPr>
        <w:t>.</w:t>
      </w:r>
    </w:p>
    <w:p w14:paraId="67637347" w14:textId="77777777" w:rsidR="0032035F" w:rsidRDefault="0032035F" w:rsidP="0032035F">
      <w:pPr>
        <w:pStyle w:val="3"/>
      </w:pPr>
      <w:bookmarkStart w:id="22" w:name="_Toc211939847"/>
      <w:r w:rsidRPr="00B37AFD">
        <w:t>Требования к информационному обеспечению</w:t>
      </w:r>
      <w:bookmarkEnd w:id="22"/>
    </w:p>
    <w:p w14:paraId="3CF087AC" w14:textId="52AA6339" w:rsidR="00C85140" w:rsidRPr="00311804" w:rsidRDefault="00311804" w:rsidP="00311804">
      <w:pPr>
        <w:rPr>
          <w:b/>
          <w:bCs/>
          <w:highlight w:val="yellow"/>
        </w:rPr>
      </w:pPr>
      <w:r>
        <w:t>Для выполнения программы требуется о</w:t>
      </w:r>
      <w:r w:rsidRPr="001837B5">
        <w:t xml:space="preserve">перационная система: Windows </w:t>
      </w:r>
      <w:r w:rsidR="004E43CE">
        <w:t>10</w:t>
      </w:r>
      <w:r w:rsidRPr="001837B5">
        <w:t xml:space="preserve"> (</w:t>
      </w:r>
      <w:r w:rsidR="004E43CE">
        <w:t>64</w:t>
      </w:r>
      <w:r w:rsidRPr="001837B5">
        <w:t>-бита) или выше</w:t>
      </w:r>
      <w:r w:rsidR="004E43CE">
        <w:t xml:space="preserve"> и </w:t>
      </w:r>
      <w:r w:rsidR="004E43CE">
        <w:rPr>
          <w:lang w:val="en-AU"/>
        </w:rPr>
        <w:t>MacOS</w:t>
      </w:r>
      <w:r w:rsidR="004E43CE" w:rsidRPr="004E43CE">
        <w:t xml:space="preserve"> </w:t>
      </w:r>
      <w:r w:rsidR="004E43CE">
        <w:t>версии 12</w:t>
      </w:r>
      <w:r w:rsidR="004E43CE" w:rsidRPr="004E43CE">
        <w:t xml:space="preserve"> </w:t>
      </w:r>
      <w:r w:rsidR="004E43CE">
        <w:t>или выше</w:t>
      </w:r>
      <w:r w:rsidR="005A1387">
        <w:t>.</w:t>
      </w:r>
    </w:p>
    <w:p w14:paraId="6D4A4B26" w14:textId="5C85DCB5" w:rsidR="0032035F" w:rsidRPr="00B37AFD" w:rsidRDefault="0032035F" w:rsidP="0032035F">
      <w:pPr>
        <w:pStyle w:val="3"/>
      </w:pPr>
      <w:bookmarkStart w:id="23" w:name="_Toc211939848"/>
      <w:r w:rsidRPr="00B37AFD">
        <w:lastRenderedPageBreak/>
        <w:t xml:space="preserve">Требования к </w:t>
      </w:r>
      <w:r w:rsidR="004E43CE">
        <w:t>структуре данных</w:t>
      </w:r>
      <w:bookmarkEnd w:id="23"/>
    </w:p>
    <w:p w14:paraId="0434F9E1" w14:textId="6E8E7282" w:rsidR="00E42E1D" w:rsidRPr="00E42E1D" w:rsidRDefault="004E43CE" w:rsidP="004E43CE">
      <w:r w:rsidRPr="004E43CE">
        <w:t xml:space="preserve">База данных должна быть установлена как локальный сервер </w:t>
      </w:r>
      <w:proofErr w:type="spellStart"/>
      <w:r w:rsidRPr="004E43CE">
        <w:t>PostgreSQL</w:t>
      </w:r>
      <w:proofErr w:type="spellEnd"/>
      <w:r w:rsidRPr="004E43CE">
        <w:t xml:space="preserve"> версии 15 или выше. Все данные хранятся в системных файлах базы данных на том же компьютере, где работает приложение. </w:t>
      </w:r>
      <w:proofErr w:type="spellStart"/>
      <w:r w:rsidRPr="004E43CE">
        <w:t>PostgreSQL</w:t>
      </w:r>
      <w:proofErr w:type="spellEnd"/>
      <w:r w:rsidRPr="004E43CE">
        <w:t xml:space="preserve"> автоматически управляет файлами данных, обеспечивая их целостность и производительность. Для защиты от потери данных необходимо настроить регулярное резервное копирование базы данных.</w:t>
      </w:r>
    </w:p>
    <w:p w14:paraId="529C06A2" w14:textId="2009ED9C" w:rsidR="0032035F" w:rsidRDefault="0032035F" w:rsidP="0032035F">
      <w:pPr>
        <w:pStyle w:val="3"/>
        <w:rPr>
          <w:lang w:val="en-AU"/>
        </w:rPr>
      </w:pPr>
      <w:bookmarkStart w:id="24" w:name="_Toc211939849"/>
      <w:r w:rsidRPr="00B37AFD">
        <w:t>Требования к лингвистическому обеспечению</w:t>
      </w:r>
      <w:bookmarkEnd w:id="24"/>
    </w:p>
    <w:p w14:paraId="46B74447" w14:textId="06275704" w:rsidR="0032035F" w:rsidRPr="00BD31A1" w:rsidRDefault="004E43CE" w:rsidP="0032035F">
      <w:r>
        <w:t>Приложение</w:t>
      </w:r>
      <w:r w:rsidR="004D7DFC">
        <w:t xml:space="preserve"> должн</w:t>
      </w:r>
      <w:r>
        <w:t>о</w:t>
      </w:r>
      <w:r w:rsidR="004D7DFC">
        <w:t xml:space="preserve"> быть представлен</w:t>
      </w:r>
      <w:r>
        <w:t>о</w:t>
      </w:r>
      <w:r w:rsidR="004D7DFC">
        <w:t xml:space="preserve"> на русском языке</w:t>
      </w:r>
      <w:r w:rsidR="0032035F" w:rsidRPr="002B030B">
        <w:t>.</w:t>
      </w:r>
    </w:p>
    <w:p w14:paraId="7FC31FF2" w14:textId="7C75FA2C" w:rsidR="0032035F" w:rsidRPr="007E0464" w:rsidRDefault="0032035F" w:rsidP="0032035F">
      <w:pPr>
        <w:pStyle w:val="3"/>
        <w:numPr>
          <w:ilvl w:val="0"/>
          <w:numId w:val="0"/>
        </w:numPr>
        <w:ind w:firstLine="851"/>
        <w:rPr>
          <w:highlight w:val="yellow"/>
        </w:rPr>
      </w:pPr>
      <w:bookmarkStart w:id="25" w:name="_Toc211939850"/>
      <w:r w:rsidRPr="00BD31A1">
        <w:t>5.</w:t>
      </w:r>
      <w:r w:rsidRPr="00943831">
        <w:t>5.5</w:t>
      </w:r>
      <w:r w:rsidRPr="00BD31A1">
        <w:tab/>
      </w:r>
      <w:r w:rsidRPr="007E0464">
        <w:t>Требования</w:t>
      </w:r>
      <w:r w:rsidRPr="00247792">
        <w:t xml:space="preserve"> к метрологическому обеспечению</w:t>
      </w:r>
      <w:bookmarkEnd w:id="25"/>
    </w:p>
    <w:p w14:paraId="7BAD840A" w14:textId="77777777" w:rsidR="0032035F" w:rsidRPr="00BD31A1" w:rsidRDefault="0032035F" w:rsidP="0032035F">
      <w:pPr>
        <w:ind w:left="851" w:firstLine="0"/>
        <w:rPr>
          <w:rFonts w:cs="Times New Roman"/>
        </w:rPr>
      </w:pPr>
      <w:r>
        <w:t>В рамках проекта требования к метрологическому обеспечению не предъявляются</w:t>
      </w:r>
      <w:r w:rsidRPr="00BD31A1">
        <w:t>.</w:t>
      </w:r>
    </w:p>
    <w:p w14:paraId="49F593BA" w14:textId="06DC38C9" w:rsidR="0032035F" w:rsidRPr="00422E9F" w:rsidRDefault="0032035F" w:rsidP="0032035F">
      <w:pPr>
        <w:pStyle w:val="3"/>
        <w:numPr>
          <w:ilvl w:val="2"/>
          <w:numId w:val="31"/>
        </w:numPr>
        <w:ind w:hanging="862"/>
      </w:pPr>
      <w:bookmarkStart w:id="26" w:name="_Toc211939851"/>
      <w:r w:rsidRPr="00422E9F">
        <w:t>Требования к техническому обеспечению</w:t>
      </w:r>
      <w:bookmarkEnd w:id="26"/>
    </w:p>
    <w:p w14:paraId="365F9744" w14:textId="77777777" w:rsidR="004D7DFC" w:rsidRDefault="004D7DFC" w:rsidP="004D7DFC">
      <w:r>
        <w:t>К вычислительной технике в рамках настоящей разработки предъявляются следующие требования:</w:t>
      </w:r>
    </w:p>
    <w:p w14:paraId="0C3AD596" w14:textId="4BACF6F9" w:rsidR="004D7DFC" w:rsidRDefault="004D7DFC" w:rsidP="004D7DFC">
      <w:pPr>
        <w:pStyle w:val="a0"/>
      </w:pPr>
      <w:r>
        <w:t xml:space="preserve">процессор с тактовой частотой, не менее </w:t>
      </w:r>
      <w:r w:rsidR="00422E9F">
        <w:t>2</w:t>
      </w:r>
      <w:r>
        <w:t xml:space="preserve"> ГГц</w:t>
      </w:r>
      <w:r w:rsidRPr="001E6B6A">
        <w:t>;</w:t>
      </w:r>
    </w:p>
    <w:p w14:paraId="482092B7" w14:textId="15549925" w:rsidR="004D7DFC" w:rsidRDefault="004D7DFC" w:rsidP="004D7DFC">
      <w:pPr>
        <w:pStyle w:val="a0"/>
      </w:pPr>
      <w:r>
        <w:t xml:space="preserve">оперативная память, объемом не менее </w:t>
      </w:r>
      <w:r w:rsidR="00422E9F">
        <w:t>4</w:t>
      </w:r>
      <w:r>
        <w:t xml:space="preserve"> Гб</w:t>
      </w:r>
      <w:r w:rsidRPr="001E6B6A">
        <w:t>;</w:t>
      </w:r>
    </w:p>
    <w:p w14:paraId="24A94B4D" w14:textId="57C89490" w:rsidR="004D7DFC" w:rsidRDefault="004D7DFC" w:rsidP="004D7DFC">
      <w:pPr>
        <w:pStyle w:val="a0"/>
      </w:pPr>
      <w:r>
        <w:t>разрешение экрана не менее 1</w:t>
      </w:r>
      <w:r w:rsidR="00422E9F">
        <w:t>366</w:t>
      </w:r>
      <w:r>
        <w:t>/7</w:t>
      </w:r>
      <w:r w:rsidR="00422E9F">
        <w:t>68</w:t>
      </w:r>
      <w:r w:rsidRPr="003B1674">
        <w:t xml:space="preserve"> </w:t>
      </w:r>
      <w:r>
        <w:t>пикселей</w:t>
      </w:r>
      <w:r w:rsidRPr="00E411F9">
        <w:t>;</w:t>
      </w:r>
    </w:p>
    <w:p w14:paraId="0DBA9421" w14:textId="77777777" w:rsidR="004D7DFC" w:rsidRDefault="004D7DFC" w:rsidP="004D7DFC">
      <w:pPr>
        <w:pStyle w:val="a0"/>
      </w:pPr>
      <w:r>
        <w:t>мышка и клавиатура</w:t>
      </w:r>
      <w:r>
        <w:rPr>
          <w:lang w:val="en-US"/>
        </w:rPr>
        <w:t>;</w:t>
      </w:r>
    </w:p>
    <w:p w14:paraId="4D3B40CD" w14:textId="1298CFE4" w:rsidR="0032035F" w:rsidRPr="004D7DFC" w:rsidRDefault="004D7DFC" w:rsidP="004D7DFC">
      <w:pPr>
        <w:pStyle w:val="a0"/>
      </w:pPr>
      <w:r>
        <w:t>монитор</w:t>
      </w:r>
      <w:r>
        <w:rPr>
          <w:lang w:val="en-US"/>
        </w:rPr>
        <w:t>.</w:t>
      </w:r>
    </w:p>
    <w:p w14:paraId="48FA2DD2" w14:textId="2F3F901F" w:rsidR="009730DA" w:rsidRPr="00B37AFD" w:rsidRDefault="00645BED" w:rsidP="00645BED">
      <w:pPr>
        <w:pStyle w:val="2"/>
      </w:pPr>
      <w:bookmarkStart w:id="27" w:name="_Toc211939852"/>
      <w:r w:rsidRPr="00B37AFD">
        <w:t>Требования к надежности</w:t>
      </w:r>
      <w:bookmarkEnd w:id="27"/>
    </w:p>
    <w:p w14:paraId="2BDC0C9F" w14:textId="77777777" w:rsidR="004D7DFC" w:rsidRPr="00E1259C" w:rsidRDefault="004D7DFC" w:rsidP="004D7DFC">
      <w:pPr>
        <w:rPr>
          <w:rFonts w:cs="Times New Roman"/>
          <w:color w:val="000000" w:themeColor="text1"/>
          <w:lang w:val="en-US"/>
        </w:rPr>
      </w:pPr>
      <w:r w:rsidRPr="00E1259C">
        <w:rPr>
          <w:rFonts w:cs="Times New Roman"/>
          <w:color w:val="000000" w:themeColor="text1"/>
        </w:rPr>
        <w:t>Для обеспечения стабильной и надежной работы программы необходимо выполнить комплекс организационных и технических мероприятий. Примерный перечень таких мер представлен ниже</w:t>
      </w:r>
      <w:r w:rsidRPr="00E1259C">
        <w:rPr>
          <w:rFonts w:cs="Times New Roman"/>
          <w:color w:val="000000" w:themeColor="text1"/>
          <w:lang w:val="en-US"/>
        </w:rPr>
        <w:t>:</w:t>
      </w:r>
    </w:p>
    <w:p w14:paraId="33DD0A5A" w14:textId="77777777" w:rsidR="004D7DFC" w:rsidRPr="0075732B" w:rsidRDefault="004D7DFC" w:rsidP="004D7DFC">
      <w:pPr>
        <w:pStyle w:val="a0"/>
        <w:rPr>
          <w:lang w:val="en-US"/>
        </w:rPr>
      </w:pPr>
      <w:r>
        <w:t>достижение бесперебойного питания сети</w:t>
      </w:r>
      <w:r>
        <w:rPr>
          <w:lang w:val="en-US"/>
        </w:rPr>
        <w:t>;</w:t>
      </w:r>
    </w:p>
    <w:p w14:paraId="41E2E953" w14:textId="77777777" w:rsidR="004D7DFC" w:rsidRPr="00955BB0" w:rsidRDefault="004D7DFC" w:rsidP="004D7DFC">
      <w:pPr>
        <w:pStyle w:val="a0"/>
      </w:pPr>
      <w:r>
        <w:t>р</w:t>
      </w:r>
      <w:r w:rsidRPr="00955BB0">
        <w:t>егулярным выполнением рекомендаций Министерства труда и социального развития РФ, изложенных в Постановлении от 23 июля 1998 г. «Об утверждении</w:t>
      </w:r>
      <w:r w:rsidRPr="00955BB0">
        <w:br/>
        <w:t>межотраслевых типовых норм времени на работы по сервисному обслуживанию</w:t>
      </w:r>
      <w:r w:rsidRPr="00955BB0">
        <w:br/>
        <w:t>ПЭВМ и оргтехники и соп</w:t>
      </w:r>
      <w:r>
        <w:t>ровождению программных средств»</w:t>
      </w:r>
      <w:r w:rsidRPr="00A06990">
        <w:t>;</w:t>
      </w:r>
    </w:p>
    <w:p w14:paraId="4852DE0E" w14:textId="1EEC39B3" w:rsidR="0040644B" w:rsidRPr="004D7DFC" w:rsidRDefault="004D7DFC" w:rsidP="004D7DFC">
      <w:pPr>
        <w:pStyle w:val="a0"/>
      </w:pPr>
      <w:r>
        <w:t>ре</w:t>
      </w:r>
      <w:r w:rsidRPr="00955BB0">
        <w:t xml:space="preserve">гулярным выполнением требований ГОСТ 51188–98. Защита информации. </w:t>
      </w:r>
      <w:r w:rsidRPr="00EA7168">
        <w:t xml:space="preserve">Испытания программных средств </w:t>
      </w:r>
      <w:r>
        <w:t>на наличие компьютерных вирусов</w:t>
      </w:r>
      <w:r w:rsidRPr="00E42E1D">
        <w:t>.</w:t>
      </w:r>
    </w:p>
    <w:p w14:paraId="7F640B47" w14:textId="048A9A0F" w:rsidR="00645BED" w:rsidRPr="00B37AFD" w:rsidRDefault="00645BED" w:rsidP="00645BED">
      <w:pPr>
        <w:pStyle w:val="2"/>
      </w:pPr>
      <w:bookmarkStart w:id="28" w:name="_Toc211939853"/>
      <w:r w:rsidRPr="00B37AFD">
        <w:lastRenderedPageBreak/>
        <w:t>Требования к безопасности</w:t>
      </w:r>
      <w:bookmarkEnd w:id="28"/>
    </w:p>
    <w:p w14:paraId="16CE993F" w14:textId="3B5B872F" w:rsidR="0040644B" w:rsidRPr="00943831" w:rsidRDefault="00422E9F" w:rsidP="004D7DFC">
      <w:r w:rsidRPr="00422E9F">
        <w:t>Программное обеспечение должно обеспечивать шифрование паспортных данных гостей по алгоритму AES-256, защиту от несанкционированного доступа к персональной информации и ведение журнала аудита всех операций с конфиденциальными данными.</w:t>
      </w:r>
    </w:p>
    <w:p w14:paraId="32C4A45D" w14:textId="3738D160" w:rsidR="007A3137" w:rsidRPr="00B37AFD" w:rsidRDefault="007A3137" w:rsidP="007A3137">
      <w:pPr>
        <w:pStyle w:val="2"/>
      </w:pPr>
      <w:bookmarkStart w:id="29" w:name="_Toc211939854"/>
      <w:r w:rsidRPr="00B37AFD">
        <w:t>Требования к патентной чистоте</w:t>
      </w:r>
      <w:bookmarkEnd w:id="29"/>
    </w:p>
    <w:p w14:paraId="5F36A019" w14:textId="38EA36C4" w:rsidR="0040644B" w:rsidRPr="00943831" w:rsidRDefault="004D7DFC" w:rsidP="004D7DFC">
      <w:r>
        <w:t xml:space="preserve">Настоящая разработка не должна использовать результаты интеллектуальной деятельности, обремененные правами третьих лиц. </w:t>
      </w:r>
    </w:p>
    <w:p w14:paraId="3BF80742" w14:textId="0BFF82FC" w:rsidR="003A546E" w:rsidRPr="00B37AFD" w:rsidRDefault="003A546E" w:rsidP="003A546E">
      <w:pPr>
        <w:pStyle w:val="2"/>
      </w:pPr>
      <w:bookmarkStart w:id="30" w:name="_Toc211939855"/>
      <w:r w:rsidRPr="00B37AFD">
        <w:t>Требования к перспективам развития</w:t>
      </w:r>
      <w:bookmarkEnd w:id="30"/>
    </w:p>
    <w:p w14:paraId="14154837" w14:textId="77777777" w:rsidR="004D7DFC" w:rsidRDefault="004D7DFC" w:rsidP="004D7DFC">
      <w:r>
        <w:t>Дальнейшее развитие программного продукта предполагает реализацию функций, описанных ниже:</w:t>
      </w:r>
    </w:p>
    <w:p w14:paraId="4889FE71" w14:textId="7D79CB99" w:rsidR="00734FAE" w:rsidRPr="00422E9F" w:rsidRDefault="00422E9F" w:rsidP="00422E9F">
      <w:pPr>
        <w:pStyle w:val="a0"/>
        <w:numPr>
          <w:ilvl w:val="0"/>
          <w:numId w:val="32"/>
        </w:numPr>
        <w:ind w:left="0" w:firstLine="851"/>
      </w:pPr>
      <w:r>
        <w:t>и</w:t>
      </w:r>
      <w:r w:rsidRPr="00422E9F">
        <w:t>нтеграция с онлайн-букингом через веб интерфейс и мобильное приложение;</w:t>
      </w:r>
    </w:p>
    <w:p w14:paraId="29A37272" w14:textId="2F69FDD7" w:rsidR="00422E9F" w:rsidRPr="00422E9F" w:rsidRDefault="00422E9F" w:rsidP="00422E9F">
      <w:pPr>
        <w:pStyle w:val="a0"/>
        <w:numPr>
          <w:ilvl w:val="0"/>
          <w:numId w:val="32"/>
        </w:numPr>
        <w:ind w:left="0" w:firstLine="851"/>
      </w:pPr>
      <w:r>
        <w:t>в</w:t>
      </w:r>
      <w:r w:rsidRPr="00422E9F">
        <w:t>недрение системы постоянного гостя</w:t>
      </w:r>
      <w:r w:rsidRPr="00422E9F">
        <w:rPr>
          <w:lang w:val="en-AU"/>
        </w:rPr>
        <w:t>;</w:t>
      </w:r>
    </w:p>
    <w:p w14:paraId="3E65F076" w14:textId="6459B2A6" w:rsidR="00422E9F" w:rsidRPr="00422E9F" w:rsidRDefault="00422E9F" w:rsidP="00422E9F">
      <w:pPr>
        <w:pStyle w:val="a0"/>
        <w:numPr>
          <w:ilvl w:val="0"/>
          <w:numId w:val="32"/>
        </w:numPr>
        <w:ind w:left="0" w:firstLine="851"/>
      </w:pPr>
      <w:r>
        <w:t>а</w:t>
      </w:r>
      <w:r w:rsidRPr="00422E9F">
        <w:t>втоматизация уведомления гостей через мессенджеры;</w:t>
      </w:r>
    </w:p>
    <w:p w14:paraId="7F5D9A58" w14:textId="6697DECE" w:rsidR="00422E9F" w:rsidRPr="00422E9F" w:rsidRDefault="00422E9F" w:rsidP="00422E9F">
      <w:pPr>
        <w:pStyle w:val="a0"/>
        <w:numPr>
          <w:ilvl w:val="0"/>
          <w:numId w:val="32"/>
        </w:numPr>
        <w:ind w:left="0" w:firstLine="851"/>
      </w:pPr>
      <w:r>
        <w:t>д</w:t>
      </w:r>
      <w:r w:rsidRPr="00422E9F">
        <w:t>обавление модуля управления дополнительными услугами (</w:t>
      </w:r>
      <w:r w:rsidRPr="00422E9F">
        <w:rPr>
          <w:lang w:val="en-AU"/>
        </w:rPr>
        <w:t>SPA</w:t>
      </w:r>
      <w:r w:rsidRPr="00422E9F">
        <w:t>, трансфер, питание).</w:t>
      </w:r>
    </w:p>
    <w:p w14:paraId="7B2062F0" w14:textId="54ECF06C" w:rsidR="00127A5A" w:rsidRDefault="00127A5A" w:rsidP="00127A5A">
      <w:pPr>
        <w:pStyle w:val="1"/>
      </w:pPr>
      <w:bookmarkStart w:id="31" w:name="_Toc211939856"/>
      <w:r w:rsidRPr="00B37AFD">
        <w:lastRenderedPageBreak/>
        <w:t>Состав и содержание работ</w:t>
      </w:r>
      <w:bookmarkEnd w:id="31"/>
    </w:p>
    <w:p w14:paraId="2E72237E" w14:textId="77777777" w:rsidR="00E31AE7" w:rsidRPr="00953E4B" w:rsidRDefault="00E31AE7" w:rsidP="00E31AE7">
      <w:r>
        <w:t>Состав и содержание работ представлены в таблице 1.</w:t>
      </w:r>
    </w:p>
    <w:p w14:paraId="221C3035" w14:textId="6BC86220" w:rsidR="00E31AE7" w:rsidRDefault="00E31AE7" w:rsidP="00E31AE7">
      <w:pPr>
        <w:ind w:firstLine="0"/>
      </w:pPr>
      <w:r>
        <w:t>Таблица 1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5"/>
        <w:gridCol w:w="2131"/>
        <w:gridCol w:w="1994"/>
        <w:gridCol w:w="2131"/>
        <w:gridCol w:w="2024"/>
      </w:tblGrid>
      <w:tr w:rsidR="00F75D56" w14:paraId="70F1141C" w14:textId="77777777" w:rsidTr="00481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15" w:type="dxa"/>
          </w:tcPr>
          <w:p w14:paraId="437188FC" w14:textId="55EC0578" w:rsidR="00E31AE7" w:rsidRDefault="00E31AE7" w:rsidP="00E31AE7">
            <w:pPr>
              <w:spacing w:line="276" w:lineRule="auto"/>
              <w:ind w:firstLine="0"/>
            </w:pPr>
            <w:r>
              <w:t>№</w:t>
            </w:r>
          </w:p>
        </w:tc>
        <w:tc>
          <w:tcPr>
            <w:tcW w:w="2131" w:type="dxa"/>
          </w:tcPr>
          <w:p w14:paraId="75A10DA0" w14:textId="2490F12A" w:rsidR="00E31AE7" w:rsidRDefault="00E31AE7" w:rsidP="00E31AE7">
            <w:pPr>
              <w:spacing w:line="276" w:lineRule="auto"/>
              <w:ind w:firstLine="0"/>
            </w:pPr>
            <w:r>
              <w:t>Наименование работ</w:t>
            </w:r>
          </w:p>
        </w:tc>
        <w:tc>
          <w:tcPr>
            <w:tcW w:w="1994" w:type="dxa"/>
          </w:tcPr>
          <w:p w14:paraId="3E94AA69" w14:textId="22115235" w:rsidR="00E31AE7" w:rsidRDefault="00E31AE7" w:rsidP="00E31AE7">
            <w:pPr>
              <w:spacing w:line="276" w:lineRule="auto"/>
              <w:ind w:firstLine="0"/>
            </w:pPr>
            <w:r>
              <w:t>Сроки выполнения</w:t>
            </w:r>
          </w:p>
        </w:tc>
        <w:tc>
          <w:tcPr>
            <w:tcW w:w="2131" w:type="dxa"/>
          </w:tcPr>
          <w:p w14:paraId="685A5E93" w14:textId="4BEB2D2C" w:rsidR="00E31AE7" w:rsidRDefault="00E31AE7" w:rsidP="00E31AE7">
            <w:pPr>
              <w:spacing w:line="276" w:lineRule="auto"/>
              <w:ind w:firstLine="0"/>
            </w:pPr>
            <w:r>
              <w:t>Задачи</w:t>
            </w:r>
          </w:p>
        </w:tc>
        <w:tc>
          <w:tcPr>
            <w:tcW w:w="2024" w:type="dxa"/>
          </w:tcPr>
          <w:p w14:paraId="6DEB24D6" w14:textId="69701019" w:rsidR="00E31AE7" w:rsidRDefault="00E31AE7" w:rsidP="00E31AE7">
            <w:pPr>
              <w:spacing w:line="276" w:lineRule="auto"/>
              <w:ind w:firstLine="0"/>
            </w:pPr>
            <w:r>
              <w:t>Результат</w:t>
            </w:r>
          </w:p>
        </w:tc>
      </w:tr>
      <w:tr w:rsidR="00F75D56" w14:paraId="15F72299" w14:textId="77777777" w:rsidTr="004816E0">
        <w:tc>
          <w:tcPr>
            <w:tcW w:w="1915" w:type="dxa"/>
          </w:tcPr>
          <w:p w14:paraId="6B9D6570" w14:textId="1310C790" w:rsidR="00E31AE7" w:rsidRDefault="00E31AE7" w:rsidP="00E31AE7">
            <w:pPr>
              <w:spacing w:line="276" w:lineRule="auto"/>
              <w:ind w:firstLine="0"/>
            </w:pPr>
            <w:r>
              <w:t>1</w:t>
            </w:r>
          </w:p>
        </w:tc>
        <w:tc>
          <w:tcPr>
            <w:tcW w:w="2131" w:type="dxa"/>
          </w:tcPr>
          <w:p w14:paraId="10496FDA" w14:textId="47620A1A" w:rsidR="00E31AE7" w:rsidRDefault="00FC1C6A" w:rsidP="00E31AE7">
            <w:pPr>
              <w:spacing w:line="276" w:lineRule="auto"/>
              <w:ind w:firstLine="0"/>
            </w:pPr>
            <w:r>
              <w:t>Разработка технического задания</w:t>
            </w:r>
          </w:p>
        </w:tc>
        <w:tc>
          <w:tcPr>
            <w:tcW w:w="1994" w:type="dxa"/>
          </w:tcPr>
          <w:p w14:paraId="4C17ADAE" w14:textId="77777777" w:rsidR="00C7170B" w:rsidRDefault="00C7170B" w:rsidP="00E31AE7">
            <w:pPr>
              <w:spacing w:line="276" w:lineRule="auto"/>
              <w:ind w:firstLine="0"/>
              <w:rPr>
                <w:rFonts w:cs="Times New Roman"/>
                <w:color w:val="0F1115"/>
                <w:szCs w:val="24"/>
                <w:shd w:val="clear" w:color="auto" w:fill="FFFFFF"/>
                <w:lang w:val="en-AU"/>
              </w:rPr>
            </w:pPr>
            <w:r w:rsidRPr="00C7170B">
              <w:rPr>
                <w:rFonts w:cs="Times New Roman"/>
                <w:color w:val="0F1115"/>
                <w:szCs w:val="24"/>
                <w:shd w:val="clear" w:color="auto" w:fill="FFFFFF"/>
              </w:rPr>
              <w:t>01.09.2025</w:t>
            </w:r>
          </w:p>
          <w:p w14:paraId="05D6A2C9" w14:textId="3C52C8D2" w:rsidR="00C7170B" w:rsidRDefault="00C7170B" w:rsidP="00E31AE7">
            <w:pPr>
              <w:spacing w:line="276" w:lineRule="auto"/>
              <w:ind w:firstLine="0"/>
              <w:rPr>
                <w:rFonts w:cs="Times New Roman"/>
                <w:color w:val="0F1115"/>
                <w:szCs w:val="24"/>
                <w:shd w:val="clear" w:color="auto" w:fill="FFFFFF"/>
                <w:lang w:val="en-AU"/>
              </w:rPr>
            </w:pPr>
            <w:r w:rsidRPr="00C7170B">
              <w:rPr>
                <w:rFonts w:cs="Times New Roman"/>
                <w:color w:val="0F1115"/>
                <w:szCs w:val="24"/>
                <w:shd w:val="clear" w:color="auto" w:fill="FFFFFF"/>
              </w:rPr>
              <w:t>–</w:t>
            </w:r>
          </w:p>
          <w:p w14:paraId="6C54C2E7" w14:textId="7579D9B0" w:rsidR="00E31AE7" w:rsidRPr="00C7170B" w:rsidRDefault="00F75D56" w:rsidP="00E31AE7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  <w:shd w:val="clear" w:color="auto" w:fill="FFFFFF"/>
              </w:rPr>
              <w:t>0</w:t>
            </w:r>
            <w:r w:rsidR="00C7170B" w:rsidRPr="00C7170B">
              <w:rPr>
                <w:rFonts w:cs="Times New Roman"/>
                <w:color w:val="0F1115"/>
                <w:szCs w:val="24"/>
                <w:shd w:val="clear" w:color="auto" w:fill="FFFFFF"/>
              </w:rPr>
              <w:t>5.10.2025</w:t>
            </w:r>
          </w:p>
        </w:tc>
        <w:tc>
          <w:tcPr>
            <w:tcW w:w="2131" w:type="dxa"/>
          </w:tcPr>
          <w:p w14:paraId="0AC6076A" w14:textId="7A8C0DD2" w:rsidR="00E31AE7" w:rsidRDefault="00E31AE7" w:rsidP="00E31AE7">
            <w:pPr>
              <w:spacing w:line="276" w:lineRule="auto"/>
              <w:ind w:firstLine="0"/>
            </w:pPr>
            <w:r>
              <w:t>В ходе работы должно быть разработано и утверждено техническое задание</w:t>
            </w:r>
          </w:p>
        </w:tc>
        <w:tc>
          <w:tcPr>
            <w:tcW w:w="2024" w:type="dxa"/>
          </w:tcPr>
          <w:p w14:paraId="6A172BC5" w14:textId="2AACAE5C" w:rsidR="00E31AE7" w:rsidRDefault="00E31AE7" w:rsidP="00E31AE7">
            <w:pPr>
              <w:spacing w:line="276" w:lineRule="auto"/>
              <w:ind w:firstLine="0"/>
            </w:pPr>
            <w:r>
              <w:t>Техническое задание</w:t>
            </w:r>
          </w:p>
        </w:tc>
      </w:tr>
      <w:tr w:rsidR="00F75D56" w14:paraId="43D4EB01" w14:textId="77777777" w:rsidTr="004816E0">
        <w:tc>
          <w:tcPr>
            <w:tcW w:w="1915" w:type="dxa"/>
          </w:tcPr>
          <w:p w14:paraId="44F70EFD" w14:textId="3DA9C6E7" w:rsidR="00C7170B" w:rsidRDefault="00C7170B" w:rsidP="00C7170B">
            <w:pPr>
              <w:spacing w:line="276" w:lineRule="auto"/>
              <w:ind w:firstLine="0"/>
            </w:pPr>
            <w:r>
              <w:t>2</w:t>
            </w:r>
          </w:p>
        </w:tc>
        <w:tc>
          <w:tcPr>
            <w:tcW w:w="2131" w:type="dxa"/>
          </w:tcPr>
          <w:p w14:paraId="5506DDB8" w14:textId="3FD8E73D" w:rsidR="00C7170B" w:rsidRDefault="00C7170B" w:rsidP="00C7170B">
            <w:pPr>
              <w:spacing w:line="276" w:lineRule="auto"/>
              <w:ind w:firstLine="0"/>
            </w:pPr>
            <w:r w:rsidRPr="0042075E">
              <w:t>Анализ существующих аналогов</w:t>
            </w:r>
          </w:p>
        </w:tc>
        <w:tc>
          <w:tcPr>
            <w:tcW w:w="1994" w:type="dxa"/>
          </w:tcPr>
          <w:p w14:paraId="1C13D60A" w14:textId="77777777" w:rsidR="00F75D56" w:rsidRDefault="00F75D56" w:rsidP="00C7170B">
            <w:pPr>
              <w:spacing w:line="276" w:lineRule="auto"/>
              <w:ind w:firstLine="0"/>
            </w:pPr>
            <w:r>
              <w:t>0</w:t>
            </w:r>
            <w:r w:rsidR="00C7170B">
              <w:rPr>
                <w:lang w:val="en-AU"/>
              </w:rPr>
              <w:t>6</w:t>
            </w:r>
            <w:r w:rsidR="00C7170B" w:rsidRPr="00270B37">
              <w:t xml:space="preserve">.10.2025 </w:t>
            </w:r>
          </w:p>
          <w:p w14:paraId="65F20A1E" w14:textId="77777777" w:rsidR="00F75D56" w:rsidRDefault="00C7170B" w:rsidP="00C7170B">
            <w:pPr>
              <w:spacing w:line="276" w:lineRule="auto"/>
              <w:ind w:firstLine="0"/>
            </w:pPr>
            <w:r w:rsidRPr="00270B37">
              <w:t xml:space="preserve">– </w:t>
            </w:r>
          </w:p>
          <w:p w14:paraId="0374C592" w14:textId="4006F501" w:rsidR="00C7170B" w:rsidRPr="00C7170B" w:rsidRDefault="00F75D56" w:rsidP="00C7170B">
            <w:pPr>
              <w:spacing w:line="276" w:lineRule="auto"/>
              <w:ind w:firstLine="0"/>
              <w:rPr>
                <w:lang w:val="en-AU"/>
              </w:rPr>
            </w:pPr>
            <w:r>
              <w:t>12</w:t>
            </w:r>
            <w:r w:rsidR="00C7170B" w:rsidRPr="00270B37">
              <w:t>.1</w:t>
            </w:r>
            <w:r w:rsidR="00C7170B">
              <w:t>0</w:t>
            </w:r>
            <w:r w:rsidR="00C7170B" w:rsidRPr="00270B37">
              <w:t xml:space="preserve">.2025  </w:t>
            </w:r>
          </w:p>
        </w:tc>
        <w:tc>
          <w:tcPr>
            <w:tcW w:w="2131" w:type="dxa"/>
          </w:tcPr>
          <w:p w14:paraId="31CC30D5" w14:textId="067E9CAF" w:rsidR="00C7170B" w:rsidRDefault="00C7170B" w:rsidP="00C7170B">
            <w:pPr>
              <w:spacing w:line="276" w:lineRule="auto"/>
              <w:ind w:firstLine="0"/>
            </w:pPr>
            <w:r w:rsidRPr="0042075E">
              <w:t>Выделить преимущества и недостатки каждого аналога</w:t>
            </w:r>
          </w:p>
        </w:tc>
        <w:tc>
          <w:tcPr>
            <w:tcW w:w="2024" w:type="dxa"/>
          </w:tcPr>
          <w:p w14:paraId="017A171A" w14:textId="50F605F6" w:rsidR="00C7170B" w:rsidRPr="00E31AE7" w:rsidRDefault="00C7170B" w:rsidP="00C7170B">
            <w:pPr>
              <w:spacing w:line="276" w:lineRule="auto"/>
              <w:ind w:firstLine="0"/>
            </w:pPr>
            <w:r w:rsidRPr="0042075E">
              <w:t>Отчет с анализом аналогов, списком их преимуществ и недостатков. Вывод о том какой должен быть продукт в результате проектной деятельности.</w:t>
            </w:r>
          </w:p>
        </w:tc>
      </w:tr>
      <w:tr w:rsidR="00F75D56" w14:paraId="5AE5FF5E" w14:textId="77777777" w:rsidTr="004816E0">
        <w:tc>
          <w:tcPr>
            <w:tcW w:w="1915" w:type="dxa"/>
          </w:tcPr>
          <w:p w14:paraId="5A4865CC" w14:textId="03B4AF49" w:rsidR="00C7170B" w:rsidRDefault="00C7170B" w:rsidP="00C7170B">
            <w:pPr>
              <w:spacing w:line="276" w:lineRule="auto"/>
              <w:ind w:firstLine="0"/>
            </w:pPr>
            <w:r>
              <w:t>3</w:t>
            </w:r>
          </w:p>
        </w:tc>
        <w:tc>
          <w:tcPr>
            <w:tcW w:w="2131" w:type="dxa"/>
          </w:tcPr>
          <w:p w14:paraId="26761FA6" w14:textId="71F9C41F" w:rsidR="00C7170B" w:rsidRDefault="00C7170B" w:rsidP="00C7170B">
            <w:pPr>
              <w:spacing w:line="276" w:lineRule="auto"/>
              <w:ind w:firstLine="0"/>
            </w:pPr>
            <w:r w:rsidRPr="0042075E">
              <w:t>Проектирование архитектуры приложения</w:t>
            </w:r>
          </w:p>
        </w:tc>
        <w:tc>
          <w:tcPr>
            <w:tcW w:w="1994" w:type="dxa"/>
          </w:tcPr>
          <w:p w14:paraId="3A0A1F03" w14:textId="77777777" w:rsidR="00F75D56" w:rsidRDefault="00F75D56" w:rsidP="00C7170B">
            <w:pPr>
              <w:spacing w:line="276" w:lineRule="auto"/>
              <w:ind w:firstLine="0"/>
            </w:pPr>
            <w:r>
              <w:t>13</w:t>
            </w:r>
            <w:r w:rsidR="00C7170B">
              <w:rPr>
                <w:lang w:val="en-AU"/>
              </w:rPr>
              <w:t xml:space="preserve">.10.2025 </w:t>
            </w:r>
          </w:p>
          <w:p w14:paraId="1104C2FD" w14:textId="77777777" w:rsidR="00F75D56" w:rsidRDefault="00C7170B" w:rsidP="00C7170B">
            <w:pPr>
              <w:spacing w:line="276" w:lineRule="auto"/>
              <w:ind w:firstLine="0"/>
            </w:pPr>
            <w:r>
              <w:rPr>
                <w:lang w:val="en-AU"/>
              </w:rPr>
              <w:t xml:space="preserve">– </w:t>
            </w:r>
          </w:p>
          <w:p w14:paraId="1CA8E34C" w14:textId="31547B23" w:rsidR="00C7170B" w:rsidRPr="00C7170B" w:rsidRDefault="00F75D56" w:rsidP="00C7170B">
            <w:pPr>
              <w:spacing w:line="276" w:lineRule="auto"/>
              <w:ind w:firstLine="0"/>
              <w:rPr>
                <w:lang w:val="en-AU"/>
              </w:rPr>
            </w:pPr>
            <w:r>
              <w:t>26</w:t>
            </w:r>
            <w:r w:rsidR="00C7170B">
              <w:rPr>
                <w:lang w:val="en-AU"/>
              </w:rPr>
              <w:t>.1</w:t>
            </w:r>
            <w:r>
              <w:t>0</w:t>
            </w:r>
            <w:r w:rsidR="00C7170B">
              <w:rPr>
                <w:lang w:val="en-AU"/>
              </w:rPr>
              <w:t>.2025</w:t>
            </w:r>
          </w:p>
        </w:tc>
        <w:tc>
          <w:tcPr>
            <w:tcW w:w="2131" w:type="dxa"/>
          </w:tcPr>
          <w:p w14:paraId="162492BC" w14:textId="258622F5" w:rsidR="00C7170B" w:rsidRDefault="00F75D56" w:rsidP="00C7170B">
            <w:pPr>
              <w:spacing w:line="276" w:lineRule="auto"/>
              <w:ind w:firstLine="0"/>
            </w:pPr>
            <w:r w:rsidRPr="0042075E">
              <w:t xml:space="preserve">Продумать архитектуру приложения, включая модули </w:t>
            </w:r>
            <w:r>
              <w:t>кассы, склада, витрины, констант и скидок.</w:t>
            </w:r>
          </w:p>
        </w:tc>
        <w:tc>
          <w:tcPr>
            <w:tcW w:w="2024" w:type="dxa"/>
          </w:tcPr>
          <w:p w14:paraId="141DEBA6" w14:textId="08A59EA4" w:rsidR="00C7170B" w:rsidRDefault="00F75D56" w:rsidP="00C7170B">
            <w:pPr>
              <w:spacing w:line="276" w:lineRule="auto"/>
              <w:ind w:firstLine="0"/>
            </w:pPr>
            <w:r w:rsidRPr="0042075E">
              <w:t>Понимание взаимодействия отдельно взятых элементов приложения между собой.</w:t>
            </w:r>
          </w:p>
        </w:tc>
      </w:tr>
      <w:tr w:rsidR="00F75D56" w14:paraId="291057BA" w14:textId="77777777" w:rsidTr="004816E0">
        <w:tc>
          <w:tcPr>
            <w:tcW w:w="1915" w:type="dxa"/>
          </w:tcPr>
          <w:p w14:paraId="44829E9A" w14:textId="0C804427" w:rsidR="00C7170B" w:rsidRDefault="00C7170B" w:rsidP="00C7170B">
            <w:pPr>
              <w:spacing w:line="276" w:lineRule="auto"/>
              <w:ind w:firstLine="0"/>
            </w:pPr>
            <w:r>
              <w:t>4</w:t>
            </w:r>
          </w:p>
        </w:tc>
        <w:tc>
          <w:tcPr>
            <w:tcW w:w="2131" w:type="dxa"/>
          </w:tcPr>
          <w:p w14:paraId="620B5189" w14:textId="37FB3D12" w:rsidR="00C7170B" w:rsidRDefault="00F75D56" w:rsidP="00C7170B">
            <w:pPr>
              <w:spacing w:line="276" w:lineRule="auto"/>
              <w:ind w:firstLine="0"/>
            </w:pPr>
            <w:r w:rsidRPr="0042075E">
              <w:t>Создание макетов пользовательского интерфейса</w:t>
            </w:r>
          </w:p>
        </w:tc>
        <w:tc>
          <w:tcPr>
            <w:tcW w:w="1994" w:type="dxa"/>
          </w:tcPr>
          <w:p w14:paraId="7029974D" w14:textId="77777777" w:rsidR="00F75D56" w:rsidRDefault="00F75D56" w:rsidP="00C7170B">
            <w:pPr>
              <w:spacing w:line="276" w:lineRule="auto"/>
              <w:ind w:firstLine="0"/>
            </w:pPr>
            <w:r w:rsidRPr="00270B37">
              <w:t xml:space="preserve">27.10.2025 </w:t>
            </w:r>
          </w:p>
          <w:p w14:paraId="0143D313" w14:textId="77777777" w:rsidR="00F75D56" w:rsidRDefault="00F75D56" w:rsidP="00C7170B">
            <w:pPr>
              <w:spacing w:line="276" w:lineRule="auto"/>
              <w:ind w:firstLine="0"/>
            </w:pPr>
            <w:r w:rsidRPr="00270B37">
              <w:t xml:space="preserve">– </w:t>
            </w:r>
          </w:p>
          <w:p w14:paraId="6743DB92" w14:textId="069E482E" w:rsidR="00C7170B" w:rsidRDefault="00F75D56" w:rsidP="00C7170B">
            <w:pPr>
              <w:spacing w:line="276" w:lineRule="auto"/>
              <w:ind w:firstLine="0"/>
            </w:pPr>
            <w:r w:rsidRPr="00270B37">
              <w:t xml:space="preserve">09.11.2025  </w:t>
            </w:r>
          </w:p>
        </w:tc>
        <w:tc>
          <w:tcPr>
            <w:tcW w:w="2131" w:type="dxa"/>
          </w:tcPr>
          <w:p w14:paraId="314B51F9" w14:textId="5812C785" w:rsidR="00C7170B" w:rsidRPr="00E31AE7" w:rsidRDefault="00F75D56" w:rsidP="00C7170B">
            <w:pPr>
              <w:spacing w:line="276" w:lineRule="auto"/>
              <w:ind w:firstLine="0"/>
            </w:pPr>
            <w:r w:rsidRPr="0042075E"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024" w:type="dxa"/>
          </w:tcPr>
          <w:p w14:paraId="31948072" w14:textId="6DE21C1A" w:rsidR="00C7170B" w:rsidRPr="00E31AE7" w:rsidRDefault="00F75D56" w:rsidP="00C7170B">
            <w:pPr>
              <w:spacing w:line="276" w:lineRule="auto"/>
              <w:ind w:firstLine="0"/>
            </w:pPr>
            <w:r w:rsidRPr="0042075E">
              <w:t>Макеты интерфейса.</w:t>
            </w:r>
          </w:p>
        </w:tc>
      </w:tr>
      <w:tr w:rsidR="00F75D56" w14:paraId="2D70554C" w14:textId="77777777" w:rsidTr="004816E0">
        <w:tc>
          <w:tcPr>
            <w:tcW w:w="1915" w:type="dxa"/>
          </w:tcPr>
          <w:p w14:paraId="73024AE4" w14:textId="41D3791C" w:rsidR="00C7170B" w:rsidRDefault="00C7170B" w:rsidP="00C7170B">
            <w:pPr>
              <w:spacing w:line="276" w:lineRule="auto"/>
              <w:ind w:firstLine="0"/>
            </w:pPr>
            <w:r>
              <w:t>5</w:t>
            </w:r>
          </w:p>
        </w:tc>
        <w:tc>
          <w:tcPr>
            <w:tcW w:w="2131" w:type="dxa"/>
          </w:tcPr>
          <w:p w14:paraId="3A00023E" w14:textId="607B8375" w:rsidR="00C7170B" w:rsidRDefault="00F75D56" w:rsidP="00C7170B">
            <w:pPr>
              <w:spacing w:line="276" w:lineRule="auto"/>
              <w:ind w:firstLine="0"/>
            </w:pPr>
            <w:r w:rsidRPr="00824129">
              <w:t>Проектирование и базовая структура</w:t>
            </w:r>
          </w:p>
        </w:tc>
        <w:tc>
          <w:tcPr>
            <w:tcW w:w="1994" w:type="dxa"/>
          </w:tcPr>
          <w:p w14:paraId="0D9A2F1A" w14:textId="77777777" w:rsidR="00F75D56" w:rsidRDefault="00F75D56" w:rsidP="00C7170B">
            <w:pPr>
              <w:spacing w:line="276" w:lineRule="auto"/>
              <w:ind w:firstLine="0"/>
            </w:pPr>
            <w:r w:rsidRPr="00270B37">
              <w:t xml:space="preserve">10.11.2025 </w:t>
            </w:r>
          </w:p>
          <w:p w14:paraId="7D6C0D2B" w14:textId="77777777" w:rsidR="00F75D56" w:rsidRDefault="00F75D56" w:rsidP="00C7170B">
            <w:pPr>
              <w:spacing w:line="276" w:lineRule="auto"/>
              <w:ind w:firstLine="0"/>
            </w:pPr>
            <w:r w:rsidRPr="00270B37">
              <w:t>–</w:t>
            </w:r>
          </w:p>
          <w:p w14:paraId="2D62D047" w14:textId="35421326" w:rsidR="00C7170B" w:rsidRDefault="00F75D56" w:rsidP="00C7170B">
            <w:pPr>
              <w:spacing w:line="276" w:lineRule="auto"/>
              <w:ind w:firstLine="0"/>
            </w:pPr>
            <w:r w:rsidRPr="00270B37">
              <w:t xml:space="preserve">23.11.2025  </w:t>
            </w:r>
          </w:p>
        </w:tc>
        <w:tc>
          <w:tcPr>
            <w:tcW w:w="2131" w:type="dxa"/>
          </w:tcPr>
          <w:p w14:paraId="42DCFFC5" w14:textId="1BADDBDE" w:rsidR="00C7170B" w:rsidRPr="00F75D56" w:rsidRDefault="00F75D56" w:rsidP="00C7170B">
            <w:pPr>
              <w:spacing w:line="276" w:lineRule="auto"/>
              <w:ind w:firstLine="0"/>
            </w:pPr>
            <w:r w:rsidRPr="00824129">
              <w:t>Разработать структуру базы данных для хранения информации о</w:t>
            </w:r>
            <w:r>
              <w:t xml:space="preserve"> гостях, номерах, заездах</w:t>
            </w:r>
            <w:r w:rsidRPr="00F75D56">
              <w:t>/</w:t>
            </w:r>
            <w:r>
              <w:t>выездах.</w:t>
            </w:r>
          </w:p>
        </w:tc>
        <w:tc>
          <w:tcPr>
            <w:tcW w:w="2024" w:type="dxa"/>
          </w:tcPr>
          <w:p w14:paraId="334D0973" w14:textId="268CBD62" w:rsidR="00C7170B" w:rsidRPr="00F75D56" w:rsidRDefault="00F75D56" w:rsidP="00C7170B">
            <w:pPr>
              <w:spacing w:line="276" w:lineRule="auto"/>
              <w:ind w:firstLine="0"/>
            </w:pPr>
            <w:r w:rsidRPr="00824129">
              <w:t>Готовая база данных с таблицами</w:t>
            </w:r>
            <w:r w:rsidRPr="00F75D56">
              <w:t xml:space="preserve"> </w:t>
            </w:r>
            <w:r>
              <w:t>гостей, номеров, дат заезда/выезда.</w:t>
            </w:r>
          </w:p>
        </w:tc>
      </w:tr>
      <w:tr w:rsidR="00F75D56" w14:paraId="3EC0F6B6" w14:textId="77777777" w:rsidTr="004816E0">
        <w:tc>
          <w:tcPr>
            <w:tcW w:w="1915" w:type="dxa"/>
          </w:tcPr>
          <w:p w14:paraId="49851A41" w14:textId="170ECD72" w:rsidR="00C7170B" w:rsidRDefault="00C7170B" w:rsidP="00C7170B">
            <w:pPr>
              <w:spacing w:line="276" w:lineRule="auto"/>
              <w:ind w:firstLine="0"/>
            </w:pPr>
            <w:r>
              <w:lastRenderedPageBreak/>
              <w:t>6</w:t>
            </w:r>
          </w:p>
        </w:tc>
        <w:tc>
          <w:tcPr>
            <w:tcW w:w="2131" w:type="dxa"/>
          </w:tcPr>
          <w:p w14:paraId="124CFAB2" w14:textId="34BEDF68" w:rsidR="00C7170B" w:rsidRDefault="00F75D56" w:rsidP="00C7170B">
            <w:pPr>
              <w:spacing w:line="276" w:lineRule="auto"/>
              <w:ind w:firstLine="0"/>
            </w:pPr>
            <w:r>
              <w:t xml:space="preserve">Раздел управления </w:t>
            </w:r>
            <w:r w:rsidR="004816E0">
              <w:t>заселением и бронированием</w:t>
            </w:r>
          </w:p>
        </w:tc>
        <w:tc>
          <w:tcPr>
            <w:tcW w:w="1994" w:type="dxa"/>
          </w:tcPr>
          <w:p w14:paraId="10DBFBC7" w14:textId="77777777" w:rsidR="00F75D56" w:rsidRDefault="00F75D56" w:rsidP="00C7170B">
            <w:pPr>
              <w:spacing w:line="276" w:lineRule="auto"/>
              <w:ind w:firstLine="0"/>
            </w:pPr>
            <w:r>
              <w:t xml:space="preserve">24.11.2025 </w:t>
            </w:r>
          </w:p>
          <w:p w14:paraId="2EC5DD00" w14:textId="77777777" w:rsidR="00F75D56" w:rsidRDefault="00F75D56" w:rsidP="00C7170B">
            <w:pPr>
              <w:spacing w:line="276" w:lineRule="auto"/>
              <w:ind w:firstLine="0"/>
            </w:pPr>
            <w:r>
              <w:t xml:space="preserve">– </w:t>
            </w:r>
          </w:p>
          <w:p w14:paraId="2E3A324B" w14:textId="72F4A75F" w:rsidR="00C7170B" w:rsidRDefault="00F75D56" w:rsidP="00C7170B">
            <w:pPr>
              <w:spacing w:line="276" w:lineRule="auto"/>
              <w:ind w:firstLine="0"/>
            </w:pPr>
            <w:r>
              <w:t>07.12.2025</w:t>
            </w:r>
          </w:p>
        </w:tc>
        <w:tc>
          <w:tcPr>
            <w:tcW w:w="2131" w:type="dxa"/>
          </w:tcPr>
          <w:p w14:paraId="09A8207F" w14:textId="57B4DA33" w:rsidR="00C7170B" w:rsidRPr="004816E0" w:rsidRDefault="00F75D56" w:rsidP="00C7170B">
            <w:pPr>
              <w:spacing w:line="276" w:lineRule="auto"/>
              <w:ind w:firstLine="0"/>
            </w:pPr>
            <w:r>
              <w:t xml:space="preserve">Реализовать раздел </w:t>
            </w:r>
            <w:r w:rsidR="004816E0">
              <w:t>«Гости» и «Брони»</w:t>
            </w:r>
          </w:p>
        </w:tc>
        <w:tc>
          <w:tcPr>
            <w:tcW w:w="2024" w:type="dxa"/>
          </w:tcPr>
          <w:p w14:paraId="11F352ED" w14:textId="45E3909E" w:rsidR="00C7170B" w:rsidRDefault="00F75D56" w:rsidP="00C7170B">
            <w:pPr>
              <w:spacing w:line="276" w:lineRule="auto"/>
              <w:ind w:firstLine="0"/>
            </w:pPr>
            <w:r>
              <w:t xml:space="preserve">Рабочая система для </w:t>
            </w:r>
            <w:r w:rsidR="004816E0">
              <w:t>управления заселением и бронированием</w:t>
            </w:r>
          </w:p>
        </w:tc>
      </w:tr>
      <w:tr w:rsidR="00F75D56" w14:paraId="5C91C934" w14:textId="77777777" w:rsidTr="004816E0">
        <w:tc>
          <w:tcPr>
            <w:tcW w:w="1915" w:type="dxa"/>
          </w:tcPr>
          <w:p w14:paraId="0BC568D4" w14:textId="22F3DFD8" w:rsidR="00C7170B" w:rsidRDefault="00C7170B" w:rsidP="00C7170B">
            <w:pPr>
              <w:spacing w:line="276" w:lineRule="auto"/>
              <w:ind w:firstLine="0"/>
            </w:pPr>
            <w:r>
              <w:t>7</w:t>
            </w:r>
          </w:p>
        </w:tc>
        <w:tc>
          <w:tcPr>
            <w:tcW w:w="2131" w:type="dxa"/>
          </w:tcPr>
          <w:p w14:paraId="2F535626" w14:textId="65BD8C7D" w:rsidR="00C7170B" w:rsidRPr="00F75D56" w:rsidRDefault="00F75D56" w:rsidP="00C7170B">
            <w:pPr>
              <w:spacing w:line="276" w:lineRule="auto"/>
              <w:ind w:firstLine="0"/>
            </w:pPr>
            <w:r>
              <w:t>Раздел управлен</w:t>
            </w:r>
            <w:r w:rsidR="004816E0">
              <w:t>ия номерами</w:t>
            </w:r>
          </w:p>
        </w:tc>
        <w:tc>
          <w:tcPr>
            <w:tcW w:w="1994" w:type="dxa"/>
          </w:tcPr>
          <w:p w14:paraId="067D7032" w14:textId="77777777" w:rsidR="00F75D56" w:rsidRDefault="00F75D56" w:rsidP="00C7170B">
            <w:pPr>
              <w:spacing w:line="276" w:lineRule="auto"/>
              <w:ind w:firstLine="0"/>
            </w:pPr>
            <w:r>
              <w:t xml:space="preserve">08.12.2025 </w:t>
            </w:r>
          </w:p>
          <w:p w14:paraId="0CADBF28" w14:textId="77777777" w:rsidR="00F75D56" w:rsidRDefault="00F75D56" w:rsidP="00C7170B">
            <w:pPr>
              <w:spacing w:line="276" w:lineRule="auto"/>
              <w:ind w:firstLine="0"/>
            </w:pPr>
            <w:r>
              <w:t xml:space="preserve">– </w:t>
            </w:r>
          </w:p>
          <w:p w14:paraId="2B1CAE12" w14:textId="057FA370" w:rsidR="00C7170B" w:rsidRDefault="00F75D56" w:rsidP="00C7170B">
            <w:pPr>
              <w:spacing w:line="276" w:lineRule="auto"/>
              <w:ind w:firstLine="0"/>
            </w:pPr>
            <w:r>
              <w:t>13.12.2025</w:t>
            </w:r>
          </w:p>
        </w:tc>
        <w:tc>
          <w:tcPr>
            <w:tcW w:w="2131" w:type="dxa"/>
          </w:tcPr>
          <w:p w14:paraId="064EC036" w14:textId="2393C11C" w:rsidR="00C7170B" w:rsidRDefault="004816E0" w:rsidP="00C7170B">
            <w:pPr>
              <w:spacing w:line="276" w:lineRule="auto"/>
              <w:ind w:firstLine="0"/>
            </w:pPr>
            <w:r>
              <w:t>Реализовать раздел «Номера»</w:t>
            </w:r>
          </w:p>
        </w:tc>
        <w:tc>
          <w:tcPr>
            <w:tcW w:w="2024" w:type="dxa"/>
          </w:tcPr>
          <w:p w14:paraId="163078AA" w14:textId="763ECC64" w:rsidR="00C7170B" w:rsidRDefault="004816E0" w:rsidP="00C7170B">
            <w:pPr>
              <w:spacing w:line="276" w:lineRule="auto"/>
              <w:ind w:firstLine="0"/>
            </w:pPr>
            <w:r>
              <w:t>Рабочая система для управления номерным фондом</w:t>
            </w:r>
          </w:p>
        </w:tc>
      </w:tr>
      <w:tr w:rsidR="004816E0" w14:paraId="3639EBF7" w14:textId="77777777" w:rsidTr="004816E0">
        <w:tc>
          <w:tcPr>
            <w:tcW w:w="1915" w:type="dxa"/>
          </w:tcPr>
          <w:p w14:paraId="6B2186BB" w14:textId="6632869F" w:rsidR="004816E0" w:rsidRDefault="004816E0" w:rsidP="004816E0">
            <w:pPr>
              <w:spacing w:line="276" w:lineRule="auto"/>
              <w:ind w:firstLine="0"/>
            </w:pPr>
            <w:r>
              <w:t>8</w:t>
            </w:r>
          </w:p>
        </w:tc>
        <w:tc>
          <w:tcPr>
            <w:tcW w:w="2131" w:type="dxa"/>
          </w:tcPr>
          <w:p w14:paraId="003AA6CE" w14:textId="3B636D6F" w:rsidR="004816E0" w:rsidRDefault="004816E0" w:rsidP="004816E0">
            <w:pPr>
              <w:spacing w:line="276" w:lineRule="auto"/>
              <w:ind w:firstLine="0"/>
            </w:pPr>
            <w:r>
              <w:t>Подготовка пакет документов</w:t>
            </w:r>
          </w:p>
        </w:tc>
        <w:tc>
          <w:tcPr>
            <w:tcW w:w="1994" w:type="dxa"/>
          </w:tcPr>
          <w:p w14:paraId="706A15D6" w14:textId="77777777" w:rsidR="004816E0" w:rsidRDefault="004816E0" w:rsidP="004816E0">
            <w:pPr>
              <w:spacing w:line="276" w:lineRule="auto"/>
              <w:ind w:firstLine="0"/>
            </w:pPr>
            <w:r w:rsidRPr="00270B37">
              <w:t xml:space="preserve">14.12.2025 </w:t>
            </w:r>
          </w:p>
          <w:p w14:paraId="30D49CC4" w14:textId="77777777" w:rsidR="004816E0" w:rsidRDefault="004816E0" w:rsidP="004816E0">
            <w:pPr>
              <w:spacing w:line="276" w:lineRule="auto"/>
              <w:ind w:firstLine="0"/>
            </w:pPr>
            <w:r w:rsidRPr="00270B37">
              <w:t>–</w:t>
            </w:r>
          </w:p>
          <w:p w14:paraId="651DCB7B" w14:textId="678EE5F0" w:rsidR="004816E0" w:rsidRDefault="004816E0" w:rsidP="004816E0">
            <w:pPr>
              <w:spacing w:line="276" w:lineRule="auto"/>
              <w:ind w:firstLine="0"/>
            </w:pPr>
            <w:r w:rsidRPr="00270B37">
              <w:t xml:space="preserve">17.12.2025  </w:t>
            </w:r>
          </w:p>
        </w:tc>
        <w:tc>
          <w:tcPr>
            <w:tcW w:w="2131" w:type="dxa"/>
          </w:tcPr>
          <w:p w14:paraId="431412B0" w14:textId="7018271D" w:rsidR="004816E0" w:rsidRDefault="004816E0" w:rsidP="004816E0">
            <w:pPr>
              <w:spacing w:line="276" w:lineRule="auto"/>
              <w:ind w:firstLine="0"/>
            </w:pPr>
            <w:r w:rsidRPr="0042075E">
              <w:t xml:space="preserve">Подготовить техническую документацию: техническое задание, </w:t>
            </w:r>
            <w:r>
              <w:t>пояснительная записка</w:t>
            </w:r>
          </w:p>
        </w:tc>
        <w:tc>
          <w:tcPr>
            <w:tcW w:w="2024" w:type="dxa"/>
          </w:tcPr>
          <w:p w14:paraId="741DCC77" w14:textId="69A17832" w:rsidR="004816E0" w:rsidRDefault="004816E0" w:rsidP="004816E0">
            <w:pPr>
              <w:spacing w:line="276" w:lineRule="auto"/>
              <w:ind w:firstLine="0"/>
            </w:pPr>
            <w:r w:rsidRPr="00824129">
              <w:t>Пол</w:t>
            </w:r>
            <w:r>
              <w:t>ный комплект технической документации.</w:t>
            </w:r>
          </w:p>
        </w:tc>
      </w:tr>
      <w:tr w:rsidR="004816E0" w14:paraId="56B5A255" w14:textId="77777777" w:rsidTr="004816E0">
        <w:tc>
          <w:tcPr>
            <w:tcW w:w="1915" w:type="dxa"/>
          </w:tcPr>
          <w:p w14:paraId="02C3E0A5" w14:textId="11217F68" w:rsidR="004816E0" w:rsidRDefault="004816E0" w:rsidP="004816E0">
            <w:pPr>
              <w:spacing w:line="276" w:lineRule="auto"/>
              <w:ind w:firstLine="0"/>
            </w:pPr>
            <w:r>
              <w:t>9</w:t>
            </w:r>
          </w:p>
        </w:tc>
        <w:tc>
          <w:tcPr>
            <w:tcW w:w="2131" w:type="dxa"/>
          </w:tcPr>
          <w:p w14:paraId="2F8DBC8F" w14:textId="4D217B2B" w:rsidR="004816E0" w:rsidRDefault="004816E0" w:rsidP="004816E0">
            <w:pPr>
              <w:spacing w:line="276" w:lineRule="auto"/>
              <w:ind w:firstLine="0"/>
            </w:pPr>
            <w:r w:rsidRPr="0042075E">
              <w:t>Тестирование и отладка</w:t>
            </w:r>
          </w:p>
        </w:tc>
        <w:tc>
          <w:tcPr>
            <w:tcW w:w="1994" w:type="dxa"/>
          </w:tcPr>
          <w:p w14:paraId="187EF7EA" w14:textId="77777777" w:rsidR="004816E0" w:rsidRDefault="004816E0" w:rsidP="004816E0">
            <w:pPr>
              <w:spacing w:line="276" w:lineRule="auto"/>
              <w:ind w:firstLine="0"/>
            </w:pPr>
            <w:r w:rsidRPr="00270B37">
              <w:t xml:space="preserve">18.12.2025 </w:t>
            </w:r>
          </w:p>
          <w:p w14:paraId="59F996EF" w14:textId="77777777" w:rsidR="004816E0" w:rsidRDefault="004816E0" w:rsidP="004816E0">
            <w:pPr>
              <w:spacing w:line="276" w:lineRule="auto"/>
              <w:ind w:firstLine="0"/>
            </w:pPr>
            <w:r w:rsidRPr="00270B37">
              <w:t>–</w:t>
            </w:r>
          </w:p>
          <w:p w14:paraId="6B8790A4" w14:textId="5720413D" w:rsidR="004816E0" w:rsidRPr="00270B37" w:rsidRDefault="004816E0" w:rsidP="004816E0">
            <w:pPr>
              <w:spacing w:line="276" w:lineRule="auto"/>
              <w:ind w:firstLine="0"/>
            </w:pPr>
            <w:r w:rsidRPr="00270B37">
              <w:t>20.12.2025</w:t>
            </w:r>
          </w:p>
        </w:tc>
        <w:tc>
          <w:tcPr>
            <w:tcW w:w="2131" w:type="dxa"/>
          </w:tcPr>
          <w:p w14:paraId="4AC4DA7D" w14:textId="0B73A904" w:rsidR="004816E0" w:rsidRPr="0042075E" w:rsidRDefault="004816E0" w:rsidP="004816E0">
            <w:pPr>
              <w:spacing w:line="276" w:lineRule="auto"/>
              <w:ind w:firstLine="0"/>
            </w:pPr>
            <w:r w:rsidRPr="0042075E">
              <w:t>Провести тестирование на группе людей. Устранить выявленные ошибки</w:t>
            </w:r>
          </w:p>
        </w:tc>
        <w:tc>
          <w:tcPr>
            <w:tcW w:w="2024" w:type="dxa"/>
          </w:tcPr>
          <w:p w14:paraId="7CFED170" w14:textId="6F27A87C" w:rsidR="004816E0" w:rsidRPr="00824129" w:rsidRDefault="004816E0" w:rsidP="004816E0">
            <w:pPr>
              <w:spacing w:line="276" w:lineRule="auto"/>
              <w:ind w:firstLine="0"/>
            </w:pPr>
            <w:r w:rsidRPr="0042075E">
              <w:t>Стабильная версия приложения, прошедшая тестирование.</w:t>
            </w:r>
          </w:p>
        </w:tc>
      </w:tr>
    </w:tbl>
    <w:p w14:paraId="67DC8016" w14:textId="037FE785" w:rsidR="00E31AE7" w:rsidRDefault="00E31AE7" w:rsidP="00E31AE7">
      <w:pPr>
        <w:ind w:firstLine="0"/>
      </w:pPr>
    </w:p>
    <w:p w14:paraId="44D59690" w14:textId="77777777" w:rsidR="00E42E1D" w:rsidRPr="00CC0DE7" w:rsidRDefault="00E42E1D" w:rsidP="00E31AE7">
      <w:pPr>
        <w:ind w:firstLine="0"/>
      </w:pPr>
    </w:p>
    <w:p w14:paraId="7E2B9E48" w14:textId="5658A605" w:rsidR="008F6FA6" w:rsidRDefault="008F6FA6" w:rsidP="008F6FA6">
      <w:pPr>
        <w:pStyle w:val="1"/>
      </w:pPr>
      <w:bookmarkStart w:id="32" w:name="_Toc211939857"/>
      <w:r w:rsidRPr="00B37AFD">
        <w:lastRenderedPageBreak/>
        <w:t>Требования к документированию</w:t>
      </w:r>
      <w:bookmarkEnd w:id="2"/>
      <w:bookmarkEnd w:id="3"/>
      <w:bookmarkEnd w:id="32"/>
    </w:p>
    <w:p w14:paraId="6BD106F5" w14:textId="4D04C450" w:rsidR="00247792" w:rsidRDefault="00247792" w:rsidP="00247792">
      <w:r>
        <w:t>Состав программной документации должен включать в себя:</w:t>
      </w:r>
    </w:p>
    <w:p w14:paraId="413DAB36" w14:textId="0B4787DB" w:rsidR="00247792" w:rsidRPr="006201C3" w:rsidRDefault="006201C3" w:rsidP="006201C3">
      <w:pPr>
        <w:pStyle w:val="a0"/>
        <w:numPr>
          <w:ilvl w:val="0"/>
          <w:numId w:val="40"/>
        </w:numPr>
        <w:ind w:left="0" w:firstLine="851"/>
      </w:pPr>
      <w:r>
        <w:t>т</w:t>
      </w:r>
      <w:r w:rsidR="00247792">
        <w:t>ехническое задание, включающее требования к разработке проекта, его цель, задачи, сведения об исполнителях и заказчиках, сроки выполнения и назначение.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приема</w:t>
      </w:r>
      <w:r w:rsidRPr="006201C3">
        <w:t>;</w:t>
      </w:r>
    </w:p>
    <w:p w14:paraId="66234F69" w14:textId="71FF4D3E" w:rsidR="00247792" w:rsidRDefault="006201C3" w:rsidP="006201C3">
      <w:pPr>
        <w:pStyle w:val="a0"/>
        <w:numPr>
          <w:ilvl w:val="0"/>
          <w:numId w:val="40"/>
        </w:numPr>
        <w:ind w:left="0" w:firstLine="851"/>
      </w:pPr>
      <w:r>
        <w:t>пояснительная записка.</w:t>
      </w:r>
    </w:p>
    <w:p w14:paraId="73AA4B27" w14:textId="77777777" w:rsidR="00247792" w:rsidRDefault="00247792" w:rsidP="00247792">
      <w:r>
        <w:t>Все вышеперечисленные документы должны быть написаны с учетом требований:</w:t>
      </w:r>
    </w:p>
    <w:p w14:paraId="67121977" w14:textId="4F7ADF6F" w:rsidR="00247792" w:rsidRDefault="00247792" w:rsidP="00247792">
      <w:pPr>
        <w:pStyle w:val="a0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14:paraId="3C67E5A3" w14:textId="6B764523" w:rsidR="00247792" w:rsidRDefault="00247792" w:rsidP="00247792">
      <w:pPr>
        <w:pStyle w:val="a0"/>
      </w:pPr>
      <w:r>
        <w:t>ГОСТ 34.602−2020;</w:t>
      </w:r>
    </w:p>
    <w:p w14:paraId="78E17E45" w14:textId="04E71113" w:rsidR="00247792" w:rsidRDefault="00247792" w:rsidP="00247792">
      <w:pPr>
        <w:pStyle w:val="a0"/>
      </w:pPr>
      <w:r>
        <w:t>ГОСТ 7.32-2017;</w:t>
      </w:r>
    </w:p>
    <w:p w14:paraId="7DB61805" w14:textId="5D5A7D3B" w:rsidR="00247792" w:rsidRDefault="00247792" w:rsidP="00247792">
      <w:pPr>
        <w:pStyle w:val="a0"/>
      </w:pPr>
      <w:r>
        <w:t>ГОСТ Р 59795-2021;</w:t>
      </w:r>
    </w:p>
    <w:p w14:paraId="2F766EBA" w14:textId="73831C4B" w:rsidR="00247792" w:rsidRDefault="00247792" w:rsidP="00247792">
      <w:pPr>
        <w:pStyle w:val="a0"/>
      </w:pPr>
      <w:r>
        <w:t>ГОСТ Р 59792-2021.</w:t>
      </w:r>
    </w:p>
    <w:p w14:paraId="6FEE8081" w14:textId="6E2AC142" w:rsidR="00D13F0C" w:rsidRDefault="00D13F0C" w:rsidP="00D13F0C">
      <w:pPr>
        <w:ind w:firstLine="0"/>
      </w:pPr>
    </w:p>
    <w:p w14:paraId="40894BB9" w14:textId="6DE1013B" w:rsidR="00D13F0C" w:rsidRPr="00247792" w:rsidRDefault="00D13F0C" w:rsidP="006201C3">
      <w:pPr>
        <w:spacing w:before="0" w:after="200" w:line="276" w:lineRule="auto"/>
        <w:ind w:firstLine="0"/>
        <w:contextualSpacing w:val="0"/>
        <w:jc w:val="left"/>
      </w:pPr>
    </w:p>
    <w:sectPr w:rsidR="00D13F0C" w:rsidRPr="00247792" w:rsidSect="00D2756B">
      <w:headerReference w:type="default" r:id="rId23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DBB2" w14:textId="77777777" w:rsidR="00B336B1" w:rsidRDefault="00B336B1">
      <w:pPr>
        <w:spacing w:before="0" w:line="240" w:lineRule="auto"/>
      </w:pPr>
      <w:r>
        <w:separator/>
      </w:r>
    </w:p>
  </w:endnote>
  <w:endnote w:type="continuationSeparator" w:id="0">
    <w:p w14:paraId="2F7F8739" w14:textId="77777777" w:rsidR="00B336B1" w:rsidRDefault="00B336B1">
      <w:pPr>
        <w:spacing w:before="0" w:line="240" w:lineRule="auto"/>
      </w:pPr>
      <w:r>
        <w:continuationSeparator/>
      </w:r>
    </w:p>
  </w:endnote>
  <w:endnote w:type="continuationNotice" w:id="1">
    <w:p w14:paraId="45918D50" w14:textId="77777777" w:rsidR="00B336B1" w:rsidRDefault="00B336B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392D4E2C" w14:textId="27DB75FA" w:rsidR="00184D64" w:rsidRDefault="00184D64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1A1CCAE6" w14:textId="77777777" w:rsidR="00184D64" w:rsidRDefault="00184D64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2E0E" w14:textId="2267D966" w:rsidR="00184D64" w:rsidRDefault="00184D64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F95C8" w14:textId="77777777" w:rsidR="00B336B1" w:rsidRDefault="00B336B1" w:rsidP="00990EAC">
      <w:pPr>
        <w:spacing w:before="0" w:line="240" w:lineRule="auto"/>
      </w:pPr>
      <w:r>
        <w:separator/>
      </w:r>
    </w:p>
  </w:footnote>
  <w:footnote w:type="continuationSeparator" w:id="0">
    <w:p w14:paraId="65CF484B" w14:textId="77777777" w:rsidR="00B336B1" w:rsidRDefault="00B336B1" w:rsidP="00990EAC">
      <w:pPr>
        <w:spacing w:before="0" w:line="240" w:lineRule="auto"/>
      </w:pPr>
      <w:r>
        <w:continuationSeparator/>
      </w:r>
    </w:p>
  </w:footnote>
  <w:footnote w:type="continuationNotice" w:id="1">
    <w:p w14:paraId="36641DB1" w14:textId="77777777" w:rsidR="00B336B1" w:rsidRDefault="00B336B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04F0F6E0" w14:textId="2E1FD060" w:rsidR="00184D64" w:rsidRDefault="00184D64" w:rsidP="00D53DAD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2B3BA600" w14:textId="77777777" w:rsidR="00184D64" w:rsidRDefault="00184D64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2915BB73" w14:textId="43B09F68" w:rsidR="00184D64" w:rsidRDefault="00184D64" w:rsidP="00D53DAD">
        <w:pPr>
          <w:pStyle w:val="ad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701EA7"/>
    <w:multiLevelType w:val="hybridMultilevel"/>
    <w:tmpl w:val="25A6A2A8"/>
    <w:lvl w:ilvl="0" w:tplc="F56003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7A4E59"/>
    <w:multiLevelType w:val="hybridMultilevel"/>
    <w:tmpl w:val="32426FC8"/>
    <w:lvl w:ilvl="0" w:tplc="2BD01D10">
      <w:numFmt w:val="bullet"/>
      <w:lvlText w:val="-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8B249A6"/>
    <w:multiLevelType w:val="multilevel"/>
    <w:tmpl w:val="7084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F4A88"/>
    <w:multiLevelType w:val="hybridMultilevel"/>
    <w:tmpl w:val="304E88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A22C4D"/>
    <w:multiLevelType w:val="hybridMultilevel"/>
    <w:tmpl w:val="8C5E60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6F10F2"/>
    <w:multiLevelType w:val="hybridMultilevel"/>
    <w:tmpl w:val="AC50186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AC2FD7"/>
    <w:multiLevelType w:val="hybridMultilevel"/>
    <w:tmpl w:val="EA428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2237D"/>
    <w:multiLevelType w:val="multilevel"/>
    <w:tmpl w:val="542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25A91"/>
    <w:multiLevelType w:val="multilevel"/>
    <w:tmpl w:val="45F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5" w15:restartNumberingAfterBreak="0">
    <w:nsid w:val="2DB82FB4"/>
    <w:multiLevelType w:val="multilevel"/>
    <w:tmpl w:val="723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40A3200"/>
    <w:multiLevelType w:val="multilevel"/>
    <w:tmpl w:val="B9D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6134641"/>
    <w:multiLevelType w:val="hybridMultilevel"/>
    <w:tmpl w:val="A9EA25BE"/>
    <w:lvl w:ilvl="0" w:tplc="8684EF52">
      <w:start w:val="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A870BC"/>
    <w:multiLevelType w:val="hybridMultilevel"/>
    <w:tmpl w:val="7872242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F77A38"/>
    <w:multiLevelType w:val="hybridMultilevel"/>
    <w:tmpl w:val="254C5A2E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56B01"/>
    <w:multiLevelType w:val="multilevel"/>
    <w:tmpl w:val="844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549C6"/>
    <w:multiLevelType w:val="hybridMultilevel"/>
    <w:tmpl w:val="EB0CA9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E404099"/>
    <w:multiLevelType w:val="hybridMultilevel"/>
    <w:tmpl w:val="488EEF4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4EE7D77"/>
    <w:multiLevelType w:val="hybridMultilevel"/>
    <w:tmpl w:val="245AD56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0154436"/>
    <w:multiLevelType w:val="hybridMultilevel"/>
    <w:tmpl w:val="0C9865B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0696E6D"/>
    <w:multiLevelType w:val="hybridMultilevel"/>
    <w:tmpl w:val="43A69BA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26D4C48"/>
    <w:multiLevelType w:val="multilevel"/>
    <w:tmpl w:val="33A01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6052B"/>
    <w:multiLevelType w:val="hybridMultilevel"/>
    <w:tmpl w:val="62F25E42"/>
    <w:lvl w:ilvl="0" w:tplc="E67EFB5A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492E29"/>
    <w:multiLevelType w:val="hybridMultilevel"/>
    <w:tmpl w:val="0A5E2B4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3ED4879"/>
    <w:multiLevelType w:val="multilevel"/>
    <w:tmpl w:val="1A2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CF104A"/>
    <w:multiLevelType w:val="hybridMultilevel"/>
    <w:tmpl w:val="461C267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6FF136DD"/>
    <w:multiLevelType w:val="hybridMultilevel"/>
    <w:tmpl w:val="13A64F6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2852DAA"/>
    <w:multiLevelType w:val="hybridMultilevel"/>
    <w:tmpl w:val="3014B56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B622D3E"/>
    <w:multiLevelType w:val="hybridMultilevel"/>
    <w:tmpl w:val="9A0420F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7D197D4D"/>
    <w:multiLevelType w:val="hybridMultilevel"/>
    <w:tmpl w:val="89784B7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413935927">
    <w:abstractNumId w:val="14"/>
  </w:num>
  <w:num w:numId="2" w16cid:durableId="1969703611">
    <w:abstractNumId w:val="0"/>
  </w:num>
  <w:num w:numId="3" w16cid:durableId="1011684626">
    <w:abstractNumId w:val="16"/>
  </w:num>
  <w:num w:numId="4" w16cid:durableId="2121680542">
    <w:abstractNumId w:val="8"/>
  </w:num>
  <w:num w:numId="5" w16cid:durableId="614681194">
    <w:abstractNumId w:val="10"/>
  </w:num>
  <w:num w:numId="6" w16cid:durableId="1717046048">
    <w:abstractNumId w:val="22"/>
  </w:num>
  <w:num w:numId="7" w16cid:durableId="1195312362">
    <w:abstractNumId w:val="28"/>
  </w:num>
  <w:num w:numId="8" w16cid:durableId="624896566">
    <w:abstractNumId w:val="33"/>
  </w:num>
  <w:num w:numId="9" w16cid:durableId="1776828834">
    <w:abstractNumId w:val="34"/>
  </w:num>
  <w:num w:numId="10" w16cid:durableId="2084377468">
    <w:abstractNumId w:val="24"/>
  </w:num>
  <w:num w:numId="11" w16cid:durableId="253520109">
    <w:abstractNumId w:val="30"/>
  </w:num>
  <w:num w:numId="12" w16cid:durableId="297340304">
    <w:abstractNumId w:val="47"/>
  </w:num>
  <w:num w:numId="13" w16cid:durableId="1078557695">
    <w:abstractNumId w:val="18"/>
  </w:num>
  <w:num w:numId="14" w16cid:durableId="1647320033">
    <w:abstractNumId w:val="21"/>
  </w:num>
  <w:num w:numId="15" w16cid:durableId="122888041">
    <w:abstractNumId w:val="13"/>
  </w:num>
  <w:num w:numId="16" w16cid:durableId="164134823">
    <w:abstractNumId w:val="41"/>
  </w:num>
  <w:num w:numId="17" w16cid:durableId="782188761">
    <w:abstractNumId w:val="31"/>
  </w:num>
  <w:num w:numId="18" w16cid:durableId="1706251648">
    <w:abstractNumId w:val="11"/>
  </w:num>
  <w:num w:numId="19" w16cid:durableId="455175491">
    <w:abstractNumId w:val="20"/>
  </w:num>
  <w:num w:numId="20" w16cid:durableId="1686324973">
    <w:abstractNumId w:val="17"/>
  </w:num>
  <w:num w:numId="21" w16cid:durableId="164638591">
    <w:abstractNumId w:val="12"/>
  </w:num>
  <w:num w:numId="22" w16cid:durableId="706176977">
    <w:abstractNumId w:val="40"/>
  </w:num>
  <w:num w:numId="23" w16cid:durableId="393939649">
    <w:abstractNumId w:val="3"/>
  </w:num>
  <w:num w:numId="24" w16cid:durableId="707798418">
    <w:abstractNumId w:val="2"/>
  </w:num>
  <w:num w:numId="25" w16cid:durableId="45685219">
    <w:abstractNumId w:val="9"/>
  </w:num>
  <w:num w:numId="26" w16cid:durableId="283846674">
    <w:abstractNumId w:val="38"/>
  </w:num>
  <w:num w:numId="27" w16cid:durableId="623196972">
    <w:abstractNumId w:val="19"/>
  </w:num>
  <w:num w:numId="28" w16cid:durableId="471751802">
    <w:abstractNumId w:val="15"/>
  </w:num>
  <w:num w:numId="29" w16cid:durableId="1039933066">
    <w:abstractNumId w:val="26"/>
  </w:num>
  <w:num w:numId="30" w16cid:durableId="784542197">
    <w:abstractNumId w:val="10"/>
    <w:lvlOverride w:ilvl="0">
      <w:startOverride w:val="5"/>
    </w:lvlOverride>
    <w:lvlOverride w:ilvl="1">
      <w:startOverride w:val="4"/>
    </w:lvlOverride>
    <w:lvlOverride w:ilvl="2">
      <w:startOverride w:val="4"/>
    </w:lvlOverride>
  </w:num>
  <w:num w:numId="31" w16cid:durableId="811025237">
    <w:abstractNumId w:val="10"/>
    <w:lvlOverride w:ilvl="0">
      <w:startOverride w:val="5"/>
    </w:lvlOverride>
    <w:lvlOverride w:ilvl="1">
      <w:startOverride w:val="5"/>
    </w:lvlOverride>
    <w:lvlOverride w:ilvl="2">
      <w:startOverride w:val="6"/>
    </w:lvlOverride>
  </w:num>
  <w:num w:numId="32" w16cid:durableId="1284312421">
    <w:abstractNumId w:val="46"/>
  </w:num>
  <w:num w:numId="33" w16cid:durableId="1939212153">
    <w:abstractNumId w:val="43"/>
  </w:num>
  <w:num w:numId="34" w16cid:durableId="1880050696">
    <w:abstractNumId w:val="7"/>
  </w:num>
  <w:num w:numId="35" w16cid:durableId="1539660319">
    <w:abstractNumId w:val="5"/>
  </w:num>
  <w:num w:numId="36" w16cid:durableId="1213344578">
    <w:abstractNumId w:val="25"/>
  </w:num>
  <w:num w:numId="37" w16cid:durableId="17780892">
    <w:abstractNumId w:val="29"/>
  </w:num>
  <w:num w:numId="38" w16cid:durableId="466626689">
    <w:abstractNumId w:val="37"/>
  </w:num>
  <w:num w:numId="39" w16cid:durableId="2047825882">
    <w:abstractNumId w:val="1"/>
  </w:num>
  <w:num w:numId="40" w16cid:durableId="1081828883">
    <w:abstractNumId w:val="23"/>
  </w:num>
  <w:num w:numId="41" w16cid:durableId="1364088670">
    <w:abstractNumId w:val="44"/>
  </w:num>
  <w:num w:numId="42" w16cid:durableId="1827739380">
    <w:abstractNumId w:val="32"/>
  </w:num>
  <w:num w:numId="43" w16cid:durableId="670253996">
    <w:abstractNumId w:val="36"/>
  </w:num>
  <w:num w:numId="44" w16cid:durableId="1953825881">
    <w:abstractNumId w:val="42"/>
  </w:num>
  <w:num w:numId="45" w16cid:durableId="949240632">
    <w:abstractNumId w:val="4"/>
  </w:num>
  <w:num w:numId="46" w16cid:durableId="458769511">
    <w:abstractNumId w:val="35"/>
  </w:num>
  <w:num w:numId="47" w16cid:durableId="1750542847">
    <w:abstractNumId w:val="27"/>
  </w:num>
  <w:num w:numId="48" w16cid:durableId="898174172">
    <w:abstractNumId w:val="6"/>
  </w:num>
  <w:num w:numId="49" w16cid:durableId="1411078245">
    <w:abstractNumId w:val="39"/>
  </w:num>
  <w:num w:numId="50" w16cid:durableId="579173981">
    <w:abstractNumId w:val="4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007A"/>
    <w:rsid w:val="00015480"/>
    <w:rsid w:val="00020C2C"/>
    <w:rsid w:val="00024473"/>
    <w:rsid w:val="00032359"/>
    <w:rsid w:val="00033833"/>
    <w:rsid w:val="00035A26"/>
    <w:rsid w:val="00037B3E"/>
    <w:rsid w:val="00040D1E"/>
    <w:rsid w:val="00042FE5"/>
    <w:rsid w:val="0004336A"/>
    <w:rsid w:val="00044093"/>
    <w:rsid w:val="00046056"/>
    <w:rsid w:val="00051403"/>
    <w:rsid w:val="0005745E"/>
    <w:rsid w:val="00061F64"/>
    <w:rsid w:val="00066F6D"/>
    <w:rsid w:val="00071782"/>
    <w:rsid w:val="0008146F"/>
    <w:rsid w:val="000857EA"/>
    <w:rsid w:val="000915B8"/>
    <w:rsid w:val="000934BA"/>
    <w:rsid w:val="00094729"/>
    <w:rsid w:val="00096EC7"/>
    <w:rsid w:val="000A537A"/>
    <w:rsid w:val="000B108E"/>
    <w:rsid w:val="000C0C5D"/>
    <w:rsid w:val="000C2A5F"/>
    <w:rsid w:val="000C7B86"/>
    <w:rsid w:val="000C7DE5"/>
    <w:rsid w:val="000D23E0"/>
    <w:rsid w:val="000D2BA3"/>
    <w:rsid w:val="000D3006"/>
    <w:rsid w:val="000D38ED"/>
    <w:rsid w:val="000D3A15"/>
    <w:rsid w:val="000E38CD"/>
    <w:rsid w:val="000E6490"/>
    <w:rsid w:val="000E661D"/>
    <w:rsid w:val="000F1E2B"/>
    <w:rsid w:val="00104146"/>
    <w:rsid w:val="00106B06"/>
    <w:rsid w:val="0011316B"/>
    <w:rsid w:val="001157C8"/>
    <w:rsid w:val="0012033E"/>
    <w:rsid w:val="001223A9"/>
    <w:rsid w:val="001238DC"/>
    <w:rsid w:val="001275E2"/>
    <w:rsid w:val="00127A5A"/>
    <w:rsid w:val="0013162A"/>
    <w:rsid w:val="0013287A"/>
    <w:rsid w:val="00150617"/>
    <w:rsid w:val="0015558F"/>
    <w:rsid w:val="00155A8D"/>
    <w:rsid w:val="0016119C"/>
    <w:rsid w:val="001673EC"/>
    <w:rsid w:val="00171BDD"/>
    <w:rsid w:val="00172DBA"/>
    <w:rsid w:val="00182AFD"/>
    <w:rsid w:val="00184D64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D5374"/>
    <w:rsid w:val="001F3C1A"/>
    <w:rsid w:val="001F5E9C"/>
    <w:rsid w:val="001F61FC"/>
    <w:rsid w:val="00201509"/>
    <w:rsid w:val="002026F7"/>
    <w:rsid w:val="00204BE6"/>
    <w:rsid w:val="00214655"/>
    <w:rsid w:val="0023221D"/>
    <w:rsid w:val="00234403"/>
    <w:rsid w:val="00234BD7"/>
    <w:rsid w:val="00234C56"/>
    <w:rsid w:val="00241C37"/>
    <w:rsid w:val="00244671"/>
    <w:rsid w:val="00244AD0"/>
    <w:rsid w:val="002469D0"/>
    <w:rsid w:val="00247792"/>
    <w:rsid w:val="002502BF"/>
    <w:rsid w:val="00256697"/>
    <w:rsid w:val="00263185"/>
    <w:rsid w:val="0026423B"/>
    <w:rsid w:val="00270C38"/>
    <w:rsid w:val="00276CAB"/>
    <w:rsid w:val="00277614"/>
    <w:rsid w:val="00287E94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E28E9"/>
    <w:rsid w:val="002F15DD"/>
    <w:rsid w:val="002F3055"/>
    <w:rsid w:val="00303C29"/>
    <w:rsid w:val="00303DC8"/>
    <w:rsid w:val="00305DF5"/>
    <w:rsid w:val="00311804"/>
    <w:rsid w:val="00311E97"/>
    <w:rsid w:val="00312254"/>
    <w:rsid w:val="00312F95"/>
    <w:rsid w:val="00317BF7"/>
    <w:rsid w:val="0032035F"/>
    <w:rsid w:val="00323F6E"/>
    <w:rsid w:val="00325DA3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1CA6"/>
    <w:rsid w:val="00372C9E"/>
    <w:rsid w:val="00374EF9"/>
    <w:rsid w:val="00375796"/>
    <w:rsid w:val="00380D25"/>
    <w:rsid w:val="00381AAA"/>
    <w:rsid w:val="00386F3E"/>
    <w:rsid w:val="00387E10"/>
    <w:rsid w:val="00390EAB"/>
    <w:rsid w:val="003915BE"/>
    <w:rsid w:val="00391A31"/>
    <w:rsid w:val="00393F45"/>
    <w:rsid w:val="00397496"/>
    <w:rsid w:val="003A1D72"/>
    <w:rsid w:val="003A4E95"/>
    <w:rsid w:val="003A546E"/>
    <w:rsid w:val="003C2810"/>
    <w:rsid w:val="003D0A93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0644B"/>
    <w:rsid w:val="00407847"/>
    <w:rsid w:val="00410843"/>
    <w:rsid w:val="00412E47"/>
    <w:rsid w:val="00422E9F"/>
    <w:rsid w:val="004347A5"/>
    <w:rsid w:val="0043792E"/>
    <w:rsid w:val="00442256"/>
    <w:rsid w:val="00447629"/>
    <w:rsid w:val="00451E07"/>
    <w:rsid w:val="004530EB"/>
    <w:rsid w:val="00455402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16E0"/>
    <w:rsid w:val="0048416D"/>
    <w:rsid w:val="004A0E13"/>
    <w:rsid w:val="004A34C3"/>
    <w:rsid w:val="004A35F8"/>
    <w:rsid w:val="004A6EE9"/>
    <w:rsid w:val="004A7A41"/>
    <w:rsid w:val="004B0C8E"/>
    <w:rsid w:val="004B0F88"/>
    <w:rsid w:val="004B6B93"/>
    <w:rsid w:val="004B7636"/>
    <w:rsid w:val="004C5524"/>
    <w:rsid w:val="004D4E7D"/>
    <w:rsid w:val="004D7DFC"/>
    <w:rsid w:val="004E43CE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CFD"/>
    <w:rsid w:val="00524056"/>
    <w:rsid w:val="005266BF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387"/>
    <w:rsid w:val="005A188B"/>
    <w:rsid w:val="005A4E60"/>
    <w:rsid w:val="005A7F8E"/>
    <w:rsid w:val="005B38F3"/>
    <w:rsid w:val="005B5089"/>
    <w:rsid w:val="005D1D9F"/>
    <w:rsid w:val="005D4ECA"/>
    <w:rsid w:val="005E38E8"/>
    <w:rsid w:val="005E7941"/>
    <w:rsid w:val="005F0877"/>
    <w:rsid w:val="005F0B98"/>
    <w:rsid w:val="006007E9"/>
    <w:rsid w:val="006030ED"/>
    <w:rsid w:val="0060683A"/>
    <w:rsid w:val="00606C43"/>
    <w:rsid w:val="006201C3"/>
    <w:rsid w:val="00620607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52B78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D422E"/>
    <w:rsid w:val="006D46A3"/>
    <w:rsid w:val="006D66D2"/>
    <w:rsid w:val="006E4EA7"/>
    <w:rsid w:val="006E62EB"/>
    <w:rsid w:val="006E7B7F"/>
    <w:rsid w:val="006F512D"/>
    <w:rsid w:val="006F519B"/>
    <w:rsid w:val="00701738"/>
    <w:rsid w:val="00702405"/>
    <w:rsid w:val="00702CC5"/>
    <w:rsid w:val="00706D32"/>
    <w:rsid w:val="0071279D"/>
    <w:rsid w:val="007157E7"/>
    <w:rsid w:val="00717B43"/>
    <w:rsid w:val="00734FAE"/>
    <w:rsid w:val="00741EC2"/>
    <w:rsid w:val="00742650"/>
    <w:rsid w:val="007445A3"/>
    <w:rsid w:val="0074731C"/>
    <w:rsid w:val="00747AA0"/>
    <w:rsid w:val="007522DD"/>
    <w:rsid w:val="007557D0"/>
    <w:rsid w:val="007630D2"/>
    <w:rsid w:val="00763D30"/>
    <w:rsid w:val="007661F7"/>
    <w:rsid w:val="0076691E"/>
    <w:rsid w:val="00767017"/>
    <w:rsid w:val="00770291"/>
    <w:rsid w:val="00773671"/>
    <w:rsid w:val="00773EC7"/>
    <w:rsid w:val="00775FCB"/>
    <w:rsid w:val="007A0770"/>
    <w:rsid w:val="007A3137"/>
    <w:rsid w:val="007A44EC"/>
    <w:rsid w:val="007A670B"/>
    <w:rsid w:val="007B28CD"/>
    <w:rsid w:val="007B2E9D"/>
    <w:rsid w:val="007B79AA"/>
    <w:rsid w:val="007C2693"/>
    <w:rsid w:val="007C5DA6"/>
    <w:rsid w:val="007C648D"/>
    <w:rsid w:val="007C6517"/>
    <w:rsid w:val="007D1447"/>
    <w:rsid w:val="007D189A"/>
    <w:rsid w:val="007D18D6"/>
    <w:rsid w:val="007E0464"/>
    <w:rsid w:val="007E7DEB"/>
    <w:rsid w:val="007F2B5C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30295"/>
    <w:rsid w:val="0084174A"/>
    <w:rsid w:val="00847368"/>
    <w:rsid w:val="00851CEE"/>
    <w:rsid w:val="00853022"/>
    <w:rsid w:val="00856459"/>
    <w:rsid w:val="00860B07"/>
    <w:rsid w:val="00867397"/>
    <w:rsid w:val="008677E0"/>
    <w:rsid w:val="00873C68"/>
    <w:rsid w:val="008821B6"/>
    <w:rsid w:val="00887461"/>
    <w:rsid w:val="008913CD"/>
    <w:rsid w:val="00894D9E"/>
    <w:rsid w:val="00895567"/>
    <w:rsid w:val="008A19F3"/>
    <w:rsid w:val="008A3C7E"/>
    <w:rsid w:val="008A447D"/>
    <w:rsid w:val="008A4BBD"/>
    <w:rsid w:val="008A7235"/>
    <w:rsid w:val="008B00E4"/>
    <w:rsid w:val="008B1742"/>
    <w:rsid w:val="008B2FF6"/>
    <w:rsid w:val="008B3835"/>
    <w:rsid w:val="008B5671"/>
    <w:rsid w:val="008B57AD"/>
    <w:rsid w:val="008C0D47"/>
    <w:rsid w:val="008C30AA"/>
    <w:rsid w:val="008C6310"/>
    <w:rsid w:val="008D417C"/>
    <w:rsid w:val="008D6356"/>
    <w:rsid w:val="008E15DC"/>
    <w:rsid w:val="008F4105"/>
    <w:rsid w:val="008F6FA6"/>
    <w:rsid w:val="00907058"/>
    <w:rsid w:val="0090747E"/>
    <w:rsid w:val="009078D1"/>
    <w:rsid w:val="00912AA6"/>
    <w:rsid w:val="00913E3A"/>
    <w:rsid w:val="0092285C"/>
    <w:rsid w:val="00922A0E"/>
    <w:rsid w:val="009236FA"/>
    <w:rsid w:val="00930B24"/>
    <w:rsid w:val="00931494"/>
    <w:rsid w:val="00935B82"/>
    <w:rsid w:val="00940731"/>
    <w:rsid w:val="00941637"/>
    <w:rsid w:val="00943831"/>
    <w:rsid w:val="00944557"/>
    <w:rsid w:val="00946800"/>
    <w:rsid w:val="00950955"/>
    <w:rsid w:val="0095138C"/>
    <w:rsid w:val="00955863"/>
    <w:rsid w:val="00957C4D"/>
    <w:rsid w:val="00957C73"/>
    <w:rsid w:val="00962BF3"/>
    <w:rsid w:val="0096798D"/>
    <w:rsid w:val="00970E98"/>
    <w:rsid w:val="009713E5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E6057"/>
    <w:rsid w:val="009F1C8A"/>
    <w:rsid w:val="009F59D7"/>
    <w:rsid w:val="00A0279B"/>
    <w:rsid w:val="00A06116"/>
    <w:rsid w:val="00A22E7D"/>
    <w:rsid w:val="00A26122"/>
    <w:rsid w:val="00A35167"/>
    <w:rsid w:val="00A3550C"/>
    <w:rsid w:val="00A4356F"/>
    <w:rsid w:val="00A43971"/>
    <w:rsid w:val="00A43D43"/>
    <w:rsid w:val="00A50EA5"/>
    <w:rsid w:val="00A51A5D"/>
    <w:rsid w:val="00A51C94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4BC"/>
    <w:rsid w:val="00AB7875"/>
    <w:rsid w:val="00AC354C"/>
    <w:rsid w:val="00AC4F31"/>
    <w:rsid w:val="00AC53A7"/>
    <w:rsid w:val="00AD0740"/>
    <w:rsid w:val="00AD1E5B"/>
    <w:rsid w:val="00AD74DC"/>
    <w:rsid w:val="00AE4CE5"/>
    <w:rsid w:val="00AE51D5"/>
    <w:rsid w:val="00AF478D"/>
    <w:rsid w:val="00AF7668"/>
    <w:rsid w:val="00B000A0"/>
    <w:rsid w:val="00B04962"/>
    <w:rsid w:val="00B06B73"/>
    <w:rsid w:val="00B125F0"/>
    <w:rsid w:val="00B12E65"/>
    <w:rsid w:val="00B1392C"/>
    <w:rsid w:val="00B2570B"/>
    <w:rsid w:val="00B27F07"/>
    <w:rsid w:val="00B3164A"/>
    <w:rsid w:val="00B336B1"/>
    <w:rsid w:val="00B36C5A"/>
    <w:rsid w:val="00B37AFD"/>
    <w:rsid w:val="00B37E6B"/>
    <w:rsid w:val="00B40963"/>
    <w:rsid w:val="00B426FB"/>
    <w:rsid w:val="00B53044"/>
    <w:rsid w:val="00B62D3F"/>
    <w:rsid w:val="00B63A5B"/>
    <w:rsid w:val="00B6451B"/>
    <w:rsid w:val="00B6574F"/>
    <w:rsid w:val="00B6663A"/>
    <w:rsid w:val="00B7174E"/>
    <w:rsid w:val="00B775B6"/>
    <w:rsid w:val="00B84157"/>
    <w:rsid w:val="00B9293A"/>
    <w:rsid w:val="00BB0350"/>
    <w:rsid w:val="00BB41FD"/>
    <w:rsid w:val="00BB7AEE"/>
    <w:rsid w:val="00BC17B4"/>
    <w:rsid w:val="00BC283C"/>
    <w:rsid w:val="00BD2B75"/>
    <w:rsid w:val="00BD31A1"/>
    <w:rsid w:val="00BD442E"/>
    <w:rsid w:val="00BD738C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1DD4"/>
    <w:rsid w:val="00C52A0D"/>
    <w:rsid w:val="00C54F79"/>
    <w:rsid w:val="00C61DF4"/>
    <w:rsid w:val="00C67882"/>
    <w:rsid w:val="00C7170B"/>
    <w:rsid w:val="00C85140"/>
    <w:rsid w:val="00C86701"/>
    <w:rsid w:val="00C8774D"/>
    <w:rsid w:val="00C92C19"/>
    <w:rsid w:val="00C9376A"/>
    <w:rsid w:val="00C93C3A"/>
    <w:rsid w:val="00C96227"/>
    <w:rsid w:val="00CA462A"/>
    <w:rsid w:val="00CA46E3"/>
    <w:rsid w:val="00CA7BD5"/>
    <w:rsid w:val="00CB1422"/>
    <w:rsid w:val="00CB211A"/>
    <w:rsid w:val="00CB78BE"/>
    <w:rsid w:val="00CC0DE7"/>
    <w:rsid w:val="00CC3B6C"/>
    <w:rsid w:val="00CD1405"/>
    <w:rsid w:val="00CD453C"/>
    <w:rsid w:val="00CE3A3D"/>
    <w:rsid w:val="00CE7A30"/>
    <w:rsid w:val="00CE7A85"/>
    <w:rsid w:val="00CF1D17"/>
    <w:rsid w:val="00CF3B09"/>
    <w:rsid w:val="00CF4EF6"/>
    <w:rsid w:val="00CF6BA5"/>
    <w:rsid w:val="00D0476C"/>
    <w:rsid w:val="00D065A6"/>
    <w:rsid w:val="00D07A64"/>
    <w:rsid w:val="00D1204C"/>
    <w:rsid w:val="00D13A77"/>
    <w:rsid w:val="00D13F0C"/>
    <w:rsid w:val="00D1695C"/>
    <w:rsid w:val="00D24A5D"/>
    <w:rsid w:val="00D255F2"/>
    <w:rsid w:val="00D26A08"/>
    <w:rsid w:val="00D270A5"/>
    <w:rsid w:val="00D2756B"/>
    <w:rsid w:val="00D3115C"/>
    <w:rsid w:val="00D31A36"/>
    <w:rsid w:val="00D37FCB"/>
    <w:rsid w:val="00D4023D"/>
    <w:rsid w:val="00D4069A"/>
    <w:rsid w:val="00D40E95"/>
    <w:rsid w:val="00D4127D"/>
    <w:rsid w:val="00D53DAD"/>
    <w:rsid w:val="00D54ECC"/>
    <w:rsid w:val="00D664C5"/>
    <w:rsid w:val="00D7189D"/>
    <w:rsid w:val="00D730CA"/>
    <w:rsid w:val="00D801DF"/>
    <w:rsid w:val="00D86307"/>
    <w:rsid w:val="00D929F4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D2B71"/>
    <w:rsid w:val="00DD2B98"/>
    <w:rsid w:val="00DD4754"/>
    <w:rsid w:val="00DD58DA"/>
    <w:rsid w:val="00DE03C1"/>
    <w:rsid w:val="00DE18B5"/>
    <w:rsid w:val="00DF0401"/>
    <w:rsid w:val="00DF09F4"/>
    <w:rsid w:val="00DF2428"/>
    <w:rsid w:val="00DF611D"/>
    <w:rsid w:val="00DF7538"/>
    <w:rsid w:val="00E02E0B"/>
    <w:rsid w:val="00E0301B"/>
    <w:rsid w:val="00E0593E"/>
    <w:rsid w:val="00E12D0A"/>
    <w:rsid w:val="00E208B0"/>
    <w:rsid w:val="00E26720"/>
    <w:rsid w:val="00E31AE7"/>
    <w:rsid w:val="00E36DF7"/>
    <w:rsid w:val="00E41AEE"/>
    <w:rsid w:val="00E42E1D"/>
    <w:rsid w:val="00E4794F"/>
    <w:rsid w:val="00E508A7"/>
    <w:rsid w:val="00E50F28"/>
    <w:rsid w:val="00E52BA8"/>
    <w:rsid w:val="00E60A44"/>
    <w:rsid w:val="00E61B22"/>
    <w:rsid w:val="00E666EA"/>
    <w:rsid w:val="00E74087"/>
    <w:rsid w:val="00E776DB"/>
    <w:rsid w:val="00E85CEA"/>
    <w:rsid w:val="00E8690C"/>
    <w:rsid w:val="00E90047"/>
    <w:rsid w:val="00E97C53"/>
    <w:rsid w:val="00EA4848"/>
    <w:rsid w:val="00EA6493"/>
    <w:rsid w:val="00EA70F3"/>
    <w:rsid w:val="00EA7476"/>
    <w:rsid w:val="00EB0413"/>
    <w:rsid w:val="00EB0651"/>
    <w:rsid w:val="00EB1F89"/>
    <w:rsid w:val="00EB1FC2"/>
    <w:rsid w:val="00EB6A0B"/>
    <w:rsid w:val="00EC14DF"/>
    <w:rsid w:val="00EC1BB9"/>
    <w:rsid w:val="00ED3B32"/>
    <w:rsid w:val="00ED4484"/>
    <w:rsid w:val="00ED6B45"/>
    <w:rsid w:val="00ED7346"/>
    <w:rsid w:val="00ED77F3"/>
    <w:rsid w:val="00EE366F"/>
    <w:rsid w:val="00EE409D"/>
    <w:rsid w:val="00EE45D4"/>
    <w:rsid w:val="00EF1410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674E"/>
    <w:rsid w:val="00F374E5"/>
    <w:rsid w:val="00F4271F"/>
    <w:rsid w:val="00F44E59"/>
    <w:rsid w:val="00F5534E"/>
    <w:rsid w:val="00F6042B"/>
    <w:rsid w:val="00F62DCD"/>
    <w:rsid w:val="00F7451A"/>
    <w:rsid w:val="00F745DD"/>
    <w:rsid w:val="00F75D56"/>
    <w:rsid w:val="00F76B03"/>
    <w:rsid w:val="00F76EBD"/>
    <w:rsid w:val="00F8478E"/>
    <w:rsid w:val="00F84AC0"/>
    <w:rsid w:val="00F84B99"/>
    <w:rsid w:val="00F85769"/>
    <w:rsid w:val="00F8700A"/>
    <w:rsid w:val="00F87666"/>
    <w:rsid w:val="00F87906"/>
    <w:rsid w:val="00F91124"/>
    <w:rsid w:val="00FA3223"/>
    <w:rsid w:val="00FA3E16"/>
    <w:rsid w:val="00FA490D"/>
    <w:rsid w:val="00FA6956"/>
    <w:rsid w:val="00FB0572"/>
    <w:rsid w:val="00FB05EA"/>
    <w:rsid w:val="00FC0C44"/>
    <w:rsid w:val="00FC1C6A"/>
    <w:rsid w:val="00FC4D4C"/>
    <w:rsid w:val="00FD0C4A"/>
    <w:rsid w:val="00FD2680"/>
    <w:rsid w:val="00FD3DE8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D07A64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67882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67882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21465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214655"/>
    <w:rPr>
      <w:b/>
      <w:bCs/>
    </w:rPr>
  </w:style>
  <w:style w:type="character" w:customStyle="1" w:styleId="apple-converted-space">
    <w:name w:val="apple-converted-space"/>
    <w:basedOn w:val="a2"/>
    <w:rsid w:val="0074731C"/>
  </w:style>
  <w:style w:type="paragraph" w:customStyle="1" w:styleId="TMS">
    <w:name w:val="TMS"/>
    <w:basedOn w:val="afe"/>
    <w:link w:val="TMS0"/>
    <w:qFormat/>
    <w:rsid w:val="00F3674E"/>
    <w:pPr>
      <w:ind w:firstLine="0"/>
      <w:contextualSpacing w:val="0"/>
      <w:jc w:val="left"/>
    </w:pPr>
    <w:rPr>
      <w:rFonts w:cs="Times New Roman"/>
      <w:kern w:val="2"/>
      <w:sz w:val="28"/>
      <w:szCs w:val="28"/>
      <w:lang w:eastAsia="ja-JP"/>
      <w14:ligatures w14:val="standardContextual"/>
    </w:rPr>
  </w:style>
  <w:style w:type="character" w:customStyle="1" w:styleId="TMS0">
    <w:name w:val="TMS Знак"/>
    <w:basedOn w:val="a2"/>
    <w:link w:val="TMS"/>
    <w:rsid w:val="00F3674E"/>
    <w:rPr>
      <w:rFonts w:ascii="Times New Roman" w:hAnsi="Times New Roman" w:cs="Times New Roman"/>
      <w:kern w:val="2"/>
      <w:sz w:val="28"/>
      <w:szCs w:val="28"/>
      <w:lang w:eastAsia="ja-JP"/>
      <w14:ligatures w14:val="standardContextual"/>
    </w:rPr>
  </w:style>
  <w:style w:type="paragraph" w:styleId="afe">
    <w:name w:val="No Spacing"/>
    <w:uiPriority w:val="99"/>
    <w:semiHidden/>
    <w:qFormat/>
    <w:locked/>
    <w:rsid w:val="00F3674E"/>
    <w:pPr>
      <w:spacing w:after="0" w:line="240" w:lineRule="auto"/>
      <w:ind w:firstLine="851"/>
      <w:contextualSpacing/>
      <w:jc w:val="both"/>
    </w:pPr>
    <w:rPr>
      <w:rFonts w:ascii="Times New Roman" w:hAnsi="Times New Roman"/>
      <w:sz w:val="24"/>
    </w:rPr>
  </w:style>
  <w:style w:type="character" w:styleId="aff">
    <w:name w:val="Unresolved Mention"/>
    <w:basedOn w:val="a2"/>
    <w:uiPriority w:val="99"/>
    <w:semiHidden/>
    <w:unhideWhenUsed/>
    <w:rsid w:val="00D07A6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F75D5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184D64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184D64"/>
  </w:style>
  <w:style w:type="character" w:customStyle="1" w:styleId="eop">
    <w:name w:val="eop"/>
    <w:basedOn w:val="a2"/>
    <w:rsid w:val="0018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345</TotalTime>
  <Pages>22</Pages>
  <Words>2183</Words>
  <Characters>17576</Characters>
  <Application>Microsoft Office Word</Application>
  <DocSecurity>0</DocSecurity>
  <Lines>798</Lines>
  <Paragraphs>372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apple</cp:lastModifiedBy>
  <cp:revision>23</cp:revision>
  <cp:lastPrinted>2025-10-21T12:11:00Z</cp:lastPrinted>
  <dcterms:created xsi:type="dcterms:W3CDTF">2025-05-13T11:23:00Z</dcterms:created>
  <dcterms:modified xsi:type="dcterms:W3CDTF">2025-10-29T11:33:00Z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